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86D3" w14:textId="77777777" w:rsidR="00F71763" w:rsidRPr="00101463" w:rsidRDefault="00F71763" w:rsidP="00F71763">
      <w:pPr>
        <w:jc w:val="center"/>
        <w:rPr>
          <w:b/>
          <w:bCs/>
          <w:i/>
          <w:iCs/>
          <w:color w:val="002060"/>
        </w:rPr>
      </w:pPr>
      <w:r w:rsidRPr="00101463">
        <w:rPr>
          <w:rStyle w:val="normaltextrun"/>
          <w:rFonts w:ascii="Arial" w:hAnsi="Arial" w:cs="Arial"/>
          <w:b/>
          <w:bCs/>
          <w:i/>
          <w:iCs/>
          <w:color w:val="002060"/>
          <w:sz w:val="90"/>
          <w:szCs w:val="90"/>
          <w:shd w:val="clear" w:color="auto" w:fill="FFFFFF"/>
        </w:rPr>
        <w:t>Singh Namandeep</w:t>
      </w:r>
    </w:p>
    <w:tbl>
      <w:tblPr>
        <w:tblStyle w:val="TableGrid"/>
        <w:tblW w:w="5404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0116"/>
      </w:tblGrid>
      <w:tr w:rsidR="00692703" w:rsidRPr="00CF1A49" w14:paraId="45C5DBAE" w14:textId="77777777" w:rsidTr="00F95012">
        <w:trPr>
          <w:trHeight w:hRule="exact" w:val="520"/>
        </w:trPr>
        <w:tc>
          <w:tcPr>
            <w:tcW w:w="10117" w:type="dxa"/>
            <w:tcMar>
              <w:top w:w="0" w:type="dxa"/>
              <w:bottom w:w="0" w:type="dxa"/>
            </w:tcMar>
          </w:tcPr>
          <w:p w14:paraId="10502833" w14:textId="77777777" w:rsidR="00D42DEA" w:rsidRPr="00F71763" w:rsidRDefault="00D42DEA" w:rsidP="00D42DE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eastAsiaTheme="majorEastAsia" w:hAnsi="Calibri" w:cs="Calibri"/>
                <w:i/>
                <w:iCs/>
                <w:color w:val="000000"/>
                <w:sz w:val="22"/>
                <w:szCs w:val="22"/>
              </w:rPr>
            </w:pPr>
          </w:p>
          <w:p w14:paraId="628FBAFC" w14:textId="7DDED480" w:rsidR="00F71763" w:rsidRPr="00F71763" w:rsidRDefault="00D42DEA" w:rsidP="00D42DE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i/>
                <w:iCs/>
                <w:sz w:val="18"/>
                <w:szCs w:val="18"/>
              </w:rPr>
            </w:pPr>
            <w:r>
              <w:rPr>
                <w:rStyle w:val="normaltextrun"/>
                <w:rFonts w:ascii="Calibri" w:eastAsiaTheme="majorEastAsia" w:hAnsi="Calibri" w:cs="Calibri"/>
                <w:i/>
                <w:iCs/>
                <w:color w:val="000000"/>
                <w:sz w:val="22"/>
                <w:szCs w:val="22"/>
              </w:rPr>
              <w:t xml:space="preserve">                                               </w:t>
            </w:r>
            <w:r w:rsidR="00F71763" w:rsidRPr="00F71763">
              <w:rPr>
                <w:rStyle w:val="normaltextrun"/>
                <w:rFonts w:ascii="Calibri" w:eastAsiaTheme="majorEastAsia" w:hAnsi="Calibri" w:cs="Calibri"/>
                <w:i/>
                <w:iCs/>
                <w:color w:val="000000"/>
                <w:sz w:val="22"/>
                <w:szCs w:val="22"/>
              </w:rPr>
              <w:t xml:space="preserve">(+852 5400 </w:t>
            </w:r>
            <w:r w:rsidR="00A97FCB" w:rsidRPr="00F71763">
              <w:rPr>
                <w:rStyle w:val="normaltextrun"/>
                <w:rFonts w:ascii="Calibri" w:eastAsiaTheme="majorEastAsia" w:hAnsi="Calibri" w:cs="Calibri"/>
                <w:i/>
                <w:iCs/>
                <w:color w:val="000000"/>
                <w:sz w:val="22"/>
                <w:szCs w:val="22"/>
              </w:rPr>
              <w:t>2434)</w:t>
            </w:r>
            <w:r w:rsidR="00A97FCB" w:rsidRPr="00F71763">
              <w:rPr>
                <w:rStyle w:val="normaltextrun"/>
                <w:rFonts w:ascii="Calibri" w:hAnsi="Calibri" w:cs="Calibri"/>
                <w:i/>
                <w:iCs/>
                <w:sz w:val="22"/>
                <w:szCs w:val="22"/>
              </w:rPr>
              <w:t xml:space="preserve"> |</w:t>
            </w:r>
            <w:r w:rsidR="00F71763" w:rsidRPr="00F71763">
              <w:rPr>
                <w:rStyle w:val="normaltextrun"/>
                <w:rFonts w:ascii="Calibri" w:hAnsi="Calibri" w:cs="Calibri"/>
                <w:i/>
                <w:iCs/>
                <w:sz w:val="22"/>
                <w:szCs w:val="22"/>
              </w:rPr>
              <w:t xml:space="preserve"> </w:t>
            </w:r>
            <w:r w:rsidR="00F51230" w:rsidRPr="00F51230">
              <w:rPr>
                <w:rStyle w:val="normaltextrun"/>
                <w:rFonts w:ascii="Arial" w:hAnsi="Arial" w:cs="Arial"/>
                <w:i/>
                <w:iCs/>
                <w:color w:val="000000" w:themeColor="text1"/>
                <w:sz w:val="22"/>
                <w:szCs w:val="22"/>
                <w:u w:val="single"/>
              </w:rPr>
              <w:t>n</w:t>
            </w:r>
            <w:hyperlink r:id="rId11" w:history="1">
              <w:r w:rsidR="00F51230" w:rsidRPr="00F51230">
                <w:rPr>
                  <w:rStyle w:val="Hyperlink"/>
                  <w:rFonts w:ascii="Arial" w:eastAsiaTheme="majorEastAsia" w:hAnsi="Arial" w:cs="Arial"/>
                  <w:i/>
                  <w:iCs/>
                  <w:color w:val="000000" w:themeColor="text1"/>
                  <w:sz w:val="22"/>
                  <w:szCs w:val="22"/>
                </w:rPr>
                <w:t>attnaman70@gmail.com</w:t>
              </w:r>
            </w:hyperlink>
          </w:p>
          <w:p w14:paraId="04798A93" w14:textId="5C2C34B4" w:rsidR="00692703" w:rsidRPr="00CF1A49" w:rsidRDefault="00692703" w:rsidP="00F71763">
            <w:pPr>
              <w:pStyle w:val="ContactInfoEmphasis"/>
              <w:contextualSpacing w:val="0"/>
              <w:jc w:val="left"/>
            </w:pPr>
          </w:p>
        </w:tc>
      </w:tr>
      <w:tr w:rsidR="00A97FCB" w:rsidRPr="00A97FCB" w14:paraId="7EB97848" w14:textId="77777777" w:rsidTr="00F95012">
        <w:trPr>
          <w:trHeight w:val="434"/>
        </w:trPr>
        <w:tc>
          <w:tcPr>
            <w:tcW w:w="10117" w:type="dxa"/>
            <w:tcMar>
              <w:top w:w="432" w:type="dxa"/>
            </w:tcMar>
          </w:tcPr>
          <w:p w14:paraId="174DC975" w14:textId="3DAD58A2" w:rsidR="00F71763" w:rsidRPr="00A97FCB" w:rsidRDefault="00C3599B" w:rsidP="00F71763">
            <w:pPr>
              <w:pStyle w:val="paragraph"/>
              <w:spacing w:before="0" w:beforeAutospacing="0" w:after="0" w:afterAutospacing="0"/>
              <w:textAlignment w:val="baseline"/>
              <w:rPr>
                <w:rFonts w:asciiTheme="majorHAnsi" w:hAnsiTheme="majorHAnsi" w:cs="Segoe UI"/>
                <w:b/>
                <w:bCs/>
                <w:color w:val="002060"/>
                <w:sz w:val="22"/>
                <w:szCs w:val="22"/>
              </w:rPr>
            </w:pPr>
            <w:r>
              <w:rPr>
                <w:rStyle w:val="normaltextrun"/>
                <w:rFonts w:asciiTheme="majorHAnsi" w:eastAsiaTheme="majorEastAsia" w:hAnsiTheme="majorHAnsi" w:cs="Arial"/>
                <w:b/>
                <w:bCs/>
                <w:color w:val="002060"/>
                <w:sz w:val="22"/>
                <w:szCs w:val="22"/>
              </w:rPr>
              <w:t>Career Objective</w:t>
            </w:r>
            <w:r w:rsidR="00F71763" w:rsidRPr="00A97FCB">
              <w:rPr>
                <w:rStyle w:val="eop"/>
                <w:rFonts w:asciiTheme="majorHAnsi" w:hAnsiTheme="majorHAnsi" w:cs="Arial"/>
                <w:b/>
                <w:bCs/>
                <w:color w:val="002060"/>
                <w:sz w:val="22"/>
                <w:szCs w:val="22"/>
              </w:rPr>
              <w:t> </w:t>
            </w:r>
          </w:p>
          <w:p w14:paraId="5289777B" w14:textId="16A45793" w:rsidR="001755A8" w:rsidRPr="00A97FCB" w:rsidRDefault="0097226B" w:rsidP="00F821AB">
            <w:pPr>
              <w:pStyle w:val="paragraph"/>
              <w:spacing w:before="0" w:beforeAutospacing="0" w:after="0" w:afterAutospacing="0"/>
              <w:textAlignment w:val="baseline"/>
              <w:rPr>
                <w:rFonts w:asciiTheme="majorHAnsi" w:hAnsiTheme="majorHAnsi"/>
                <w:color w:val="002060"/>
              </w:rPr>
            </w:pPr>
            <w:r w:rsidRPr="0097226B">
              <w:t>Computer science graduate seeking to contribute to the Equal Opportunities Commission as an Officer II in the Ethnic Minorities Unit. With technical proficiency in software and a solid understanding of discrimination issues, I aim to leverage my skills in data management and community engagement to support initiatives that foster inclusivity and make a positive impact.</w:t>
            </w:r>
          </w:p>
        </w:tc>
      </w:tr>
    </w:tbl>
    <w:p w14:paraId="0854DDB9" w14:textId="16751688" w:rsidR="00B37029" w:rsidRDefault="00D42DEA" w:rsidP="004E01EB">
      <w:pPr>
        <w:pStyle w:val="Heading1"/>
        <w:rPr>
          <w:color w:val="002060"/>
          <w:sz w:val="21"/>
          <w:szCs w:val="21"/>
        </w:rPr>
      </w:pPr>
      <w:r w:rsidRPr="001C44C4">
        <w:rPr>
          <w:color w:val="002060"/>
          <w:sz w:val="21"/>
          <w:szCs w:val="21"/>
        </w:rPr>
        <w:t xml:space="preserve">Work </w:t>
      </w:r>
      <w:sdt>
        <w:sdtPr>
          <w:rPr>
            <w:color w:val="002060"/>
            <w:sz w:val="21"/>
            <w:szCs w:val="21"/>
          </w:rPr>
          <w:alias w:val="Experience:"/>
          <w:tag w:val="Experience:"/>
          <w:id w:val="-1983300934"/>
          <w:placeholder>
            <w:docPart w:val="39EBFD5952E742DDBC515CA9F1BB25AA"/>
          </w:placeholder>
          <w:temporary/>
          <w:showingPlcHdr/>
          <w15:appearance w15:val="hidden"/>
        </w:sdtPr>
        <w:sdtContent>
          <w:r w:rsidR="004E01EB" w:rsidRPr="001C44C4">
            <w:rPr>
              <w:color w:val="002060"/>
              <w:sz w:val="21"/>
              <w:szCs w:val="21"/>
            </w:rPr>
            <w:t>Experience</w:t>
          </w:r>
        </w:sdtContent>
      </w:sdt>
    </w:p>
    <w:p w14:paraId="7D4D89CD" w14:textId="60BBE564" w:rsidR="00305149" w:rsidRPr="001C44C4" w:rsidRDefault="00305149" w:rsidP="00305149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>
        <w:rPr>
          <w:rFonts w:asciiTheme="majorHAnsi" w:hAnsiTheme="majorHAnsi"/>
          <w:b/>
          <w:bCs/>
          <w:color w:val="002060"/>
          <w:sz w:val="21"/>
          <w:szCs w:val="21"/>
        </w:rPr>
        <w:t>Preface</w:t>
      </w:r>
    </w:p>
    <w:p w14:paraId="22AC7729" w14:textId="0181B8D6" w:rsidR="00305149" w:rsidRPr="001C44C4" w:rsidRDefault="00305149" w:rsidP="00305149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>
        <w:rPr>
          <w:rFonts w:asciiTheme="majorHAnsi" w:hAnsiTheme="majorHAnsi"/>
          <w:b/>
          <w:bCs/>
          <w:color w:val="002060"/>
          <w:sz w:val="21"/>
          <w:szCs w:val="21"/>
        </w:rPr>
        <w:t>May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202</w:t>
      </w:r>
      <w:r>
        <w:rPr>
          <w:rFonts w:asciiTheme="majorHAnsi" w:hAnsiTheme="majorHAnsi"/>
          <w:b/>
          <w:bCs/>
          <w:color w:val="002060"/>
          <w:sz w:val="21"/>
          <w:szCs w:val="21"/>
        </w:rPr>
        <w:t>5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— </w:t>
      </w:r>
      <w:r w:rsidR="007071B1">
        <w:rPr>
          <w:rFonts w:asciiTheme="majorHAnsi" w:hAnsiTheme="majorHAnsi"/>
          <w:b/>
          <w:bCs/>
          <w:color w:val="002060"/>
          <w:sz w:val="21"/>
          <w:szCs w:val="21"/>
        </w:rPr>
        <w:t>Jan 2026</w:t>
      </w:r>
    </w:p>
    <w:p w14:paraId="4D6412C5" w14:textId="5444D60E" w:rsidR="00305149" w:rsidRPr="001C44C4" w:rsidRDefault="00305149" w:rsidP="00305149">
      <w:pPr>
        <w:spacing w:after="71"/>
        <w:ind w:hanging="14"/>
        <w:rPr>
          <w:rFonts w:asciiTheme="majorHAnsi" w:hAnsiTheme="majorHAnsi"/>
          <w:i/>
          <w:iCs/>
          <w:color w:val="002060"/>
          <w:sz w:val="21"/>
          <w:szCs w:val="21"/>
        </w:rPr>
      </w:pPr>
      <w:r>
        <w:rPr>
          <w:rFonts w:asciiTheme="majorHAnsi" w:hAnsiTheme="majorHAnsi"/>
          <w:i/>
          <w:iCs/>
          <w:color w:val="002060"/>
          <w:sz w:val="21"/>
          <w:szCs w:val="21"/>
        </w:rPr>
        <w:t>Freelance Nomad Instructor</w:t>
      </w:r>
    </w:p>
    <w:p w14:paraId="0A1794F8" w14:textId="7A1C4AF1" w:rsidR="00305149" w:rsidRDefault="00305149" w:rsidP="00305149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305149">
        <w:rPr>
          <w:rFonts w:asciiTheme="majorHAnsi" w:hAnsiTheme="majorHAnsi"/>
          <w:color w:val="000000" w:themeColor="text1"/>
          <w:sz w:val="21"/>
          <w:szCs w:val="21"/>
        </w:rPr>
        <w:t xml:space="preserve">Evaluate student </w:t>
      </w:r>
      <w:r w:rsidR="007D50E4">
        <w:rPr>
          <w:rFonts w:asciiTheme="majorHAnsi" w:hAnsiTheme="majorHAnsi"/>
          <w:color w:val="000000" w:themeColor="text1"/>
          <w:sz w:val="21"/>
          <w:szCs w:val="21"/>
        </w:rPr>
        <w:t>and</w:t>
      </w:r>
      <w:r w:rsidRPr="00305149">
        <w:rPr>
          <w:rFonts w:asciiTheme="majorHAnsi" w:hAnsiTheme="majorHAnsi"/>
          <w:color w:val="000000" w:themeColor="text1"/>
          <w:sz w:val="21"/>
          <w:szCs w:val="21"/>
        </w:rPr>
        <w:t xml:space="preserve"> provid</w:t>
      </w:r>
      <w:r w:rsidR="007D50E4">
        <w:rPr>
          <w:rFonts w:asciiTheme="majorHAnsi" w:hAnsiTheme="majorHAnsi"/>
          <w:color w:val="000000" w:themeColor="text1"/>
          <w:sz w:val="21"/>
          <w:szCs w:val="21"/>
        </w:rPr>
        <w:t>e</w:t>
      </w:r>
      <w:r w:rsidRPr="00305149">
        <w:rPr>
          <w:rFonts w:asciiTheme="majorHAnsi" w:hAnsiTheme="majorHAnsi"/>
          <w:color w:val="000000" w:themeColor="text1"/>
          <w:sz w:val="21"/>
          <w:szCs w:val="21"/>
        </w:rPr>
        <w:t xml:space="preserve"> detailed feedback to help them improve their coding skills.</w:t>
      </w:r>
    </w:p>
    <w:p w14:paraId="17691980" w14:textId="0000B672" w:rsidR="00305149" w:rsidRDefault="00305149" w:rsidP="003462F9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305149">
        <w:rPr>
          <w:rFonts w:asciiTheme="majorHAnsi" w:hAnsiTheme="majorHAnsi"/>
          <w:color w:val="000000" w:themeColor="text1"/>
          <w:sz w:val="21"/>
          <w:szCs w:val="21"/>
        </w:rPr>
        <w:t>Provide personalized guidance and support to students struggling with concepts or projects.</w:t>
      </w:r>
    </w:p>
    <w:p w14:paraId="3E79C2FE" w14:textId="1837AFFB" w:rsidR="00305149" w:rsidRPr="00305149" w:rsidRDefault="00305149" w:rsidP="00305149">
      <w:p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</w:p>
    <w:p w14:paraId="0D658D32" w14:textId="58269AFC" w:rsidR="00CC19D7" w:rsidRPr="001C44C4" w:rsidRDefault="00CC19D7" w:rsidP="00CC19D7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Hong Kong University of Science and Technology</w:t>
      </w:r>
    </w:p>
    <w:p w14:paraId="0BE65E81" w14:textId="319917DE" w:rsidR="00CC19D7" w:rsidRPr="001C44C4" w:rsidRDefault="00CC19D7" w:rsidP="00CC19D7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January 2023 — May 2023</w:t>
      </w:r>
    </w:p>
    <w:p w14:paraId="1FC43C34" w14:textId="7EF71646" w:rsidR="00CC19D7" w:rsidRPr="001C44C4" w:rsidRDefault="00CC19D7" w:rsidP="00CC19D7">
      <w:pPr>
        <w:spacing w:after="71"/>
        <w:ind w:hanging="14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Web Developer</w:t>
      </w:r>
    </w:p>
    <w:p w14:paraId="4646595A" w14:textId="76E5E11A" w:rsidR="00CC19D7" w:rsidRPr="001C44C4" w:rsidRDefault="001C44C4" w:rsidP="00CC19D7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Developed web-based library applications including web interfaces, and application enhancements.</w:t>
      </w:r>
    </w:p>
    <w:p w14:paraId="0A2375A9" w14:textId="50AD1E12" w:rsidR="00CC19D7" w:rsidRDefault="001C44C4" w:rsidP="004E01EB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Assisted both front-end and back-end developers to develop library applications.</w:t>
      </w:r>
    </w:p>
    <w:p w14:paraId="22005656" w14:textId="07CB2BB6" w:rsidR="00A0545C" w:rsidRDefault="00A0545C" w:rsidP="00A0545C">
      <w:pPr>
        <w:pStyle w:val="ListParagraph"/>
        <w:spacing w:after="71" w:line="259" w:lineRule="auto"/>
        <w:ind w:left="706"/>
        <w:rPr>
          <w:rFonts w:asciiTheme="majorHAnsi" w:hAnsiTheme="majorHAnsi"/>
          <w:color w:val="000000" w:themeColor="text1"/>
          <w:sz w:val="21"/>
          <w:szCs w:val="21"/>
        </w:rPr>
      </w:pPr>
    </w:p>
    <w:p w14:paraId="290B3A8F" w14:textId="74748D8A" w:rsidR="00A0545C" w:rsidRPr="001C44C4" w:rsidRDefault="00A0545C" w:rsidP="00A0545C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A0545C">
        <w:rPr>
          <w:rFonts w:asciiTheme="majorHAnsi" w:hAnsiTheme="majorHAnsi"/>
          <w:b/>
          <w:bCs/>
          <w:color w:val="002060"/>
          <w:sz w:val="21"/>
          <w:szCs w:val="21"/>
        </w:rPr>
        <w:t>Headstart Group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                                                 </w:t>
      </w:r>
    </w:p>
    <w:p w14:paraId="2ED239DF" w14:textId="1D94FA03" w:rsidR="00A0545C" w:rsidRPr="001C44C4" w:rsidRDefault="001E2F61" w:rsidP="00A0545C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>
        <w:rPr>
          <w:rFonts w:asciiTheme="majorHAnsi" w:hAnsiTheme="majorHAnsi"/>
          <w:b/>
          <w:bCs/>
          <w:color w:val="002060"/>
          <w:sz w:val="21"/>
          <w:szCs w:val="21"/>
        </w:rPr>
        <w:t>November</w:t>
      </w:r>
      <w:r w:rsidR="00A0545C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20</w:t>
      </w:r>
      <w:r>
        <w:rPr>
          <w:rFonts w:asciiTheme="majorHAnsi" w:hAnsiTheme="majorHAnsi"/>
          <w:b/>
          <w:bCs/>
          <w:color w:val="002060"/>
          <w:sz w:val="21"/>
          <w:szCs w:val="21"/>
        </w:rPr>
        <w:t>22</w:t>
      </w:r>
      <w:r w:rsidR="00A0545C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— </w:t>
      </w:r>
      <w:r>
        <w:rPr>
          <w:rFonts w:asciiTheme="majorHAnsi" w:hAnsiTheme="majorHAnsi"/>
          <w:b/>
          <w:bCs/>
          <w:color w:val="002060"/>
          <w:sz w:val="21"/>
          <w:szCs w:val="21"/>
        </w:rPr>
        <w:t>January</w:t>
      </w:r>
      <w:r w:rsidR="00A0545C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20</w:t>
      </w:r>
      <w:r>
        <w:rPr>
          <w:rFonts w:asciiTheme="majorHAnsi" w:hAnsiTheme="majorHAnsi"/>
          <w:b/>
          <w:bCs/>
          <w:color w:val="002060"/>
          <w:sz w:val="21"/>
          <w:szCs w:val="21"/>
        </w:rPr>
        <w:t>24</w:t>
      </w:r>
      <w:r w:rsidR="00A0545C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</w:t>
      </w:r>
    </w:p>
    <w:p w14:paraId="5202E326" w14:textId="77777777" w:rsidR="00A0545C" w:rsidRPr="001C44C4" w:rsidRDefault="00A0545C" w:rsidP="00A0545C">
      <w:pPr>
        <w:spacing w:after="71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Tutor</w:t>
      </w:r>
    </w:p>
    <w:p w14:paraId="53D0F90D" w14:textId="69F057F2" w:rsidR="00A0545C" w:rsidRPr="001C44C4" w:rsidRDefault="00A0545C" w:rsidP="00A0545C">
      <w:pPr>
        <w:pStyle w:val="ListParagraph"/>
        <w:numPr>
          <w:ilvl w:val="0"/>
          <w:numId w:val="22"/>
        </w:num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Taught </w:t>
      </w:r>
      <w:r>
        <w:rPr>
          <w:rFonts w:asciiTheme="majorHAnsi" w:hAnsiTheme="majorHAnsi"/>
          <w:color w:val="000000" w:themeColor="text1"/>
          <w:sz w:val="21"/>
          <w:szCs w:val="21"/>
        </w:rPr>
        <w:t xml:space="preserve">English to kindergarten and </w:t>
      </w:r>
      <w:r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primary level children </w:t>
      </w:r>
    </w:p>
    <w:p w14:paraId="3E421452" w14:textId="18FD71AC" w:rsidR="00A0545C" w:rsidRPr="00AF3005" w:rsidRDefault="00A0545C" w:rsidP="00AF3005">
      <w:pPr>
        <w:pStyle w:val="ListParagraph"/>
        <w:numPr>
          <w:ilvl w:val="0"/>
          <w:numId w:val="22"/>
        </w:numPr>
        <w:rPr>
          <w:rFonts w:asciiTheme="majorHAnsi" w:hAnsiTheme="majorHAnsi"/>
          <w:color w:val="000000" w:themeColor="text1"/>
          <w:sz w:val="21"/>
          <w:szCs w:val="21"/>
        </w:rPr>
      </w:pPr>
      <w:r w:rsidRPr="00A0545C">
        <w:rPr>
          <w:rFonts w:asciiTheme="majorHAnsi" w:hAnsiTheme="majorHAnsi"/>
          <w:color w:val="000000" w:themeColor="text1"/>
          <w:sz w:val="21"/>
          <w:szCs w:val="21"/>
        </w:rPr>
        <w:t xml:space="preserve">Provided individualized attention and support to students, </w:t>
      </w:r>
      <w:r w:rsidR="00305149">
        <w:rPr>
          <w:rFonts w:asciiTheme="majorHAnsi" w:hAnsiTheme="majorHAnsi"/>
          <w:color w:val="000000" w:themeColor="text1"/>
          <w:sz w:val="21"/>
          <w:szCs w:val="21"/>
        </w:rPr>
        <w:t xml:space="preserve">and </w:t>
      </w:r>
      <w:r w:rsidRPr="00A0545C">
        <w:rPr>
          <w:rFonts w:asciiTheme="majorHAnsi" w:hAnsiTheme="majorHAnsi"/>
          <w:color w:val="000000" w:themeColor="text1"/>
          <w:sz w:val="21"/>
          <w:szCs w:val="21"/>
        </w:rPr>
        <w:t>monitoring their progress</w:t>
      </w:r>
    </w:p>
    <w:p w14:paraId="1D7BC0BF" w14:textId="77777777" w:rsidR="00A0545C" w:rsidRPr="00A0545C" w:rsidRDefault="00A0545C" w:rsidP="00A0545C">
      <w:p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</w:p>
    <w:p w14:paraId="571805BC" w14:textId="3E2956C1" w:rsidR="00A777C5" w:rsidRPr="001C44C4" w:rsidRDefault="00A777C5" w:rsidP="00A777C5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Standard Chartered</w:t>
      </w:r>
      <w:r w:rsidR="00E9338B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Bank</w:t>
      </w:r>
    </w:p>
    <w:p w14:paraId="4FA0D410" w14:textId="648C3F06" w:rsidR="00A777C5" w:rsidRPr="001C44C4" w:rsidRDefault="00A777C5" w:rsidP="00A777C5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August 2022 — August 2022</w:t>
      </w:r>
    </w:p>
    <w:p w14:paraId="67F450B0" w14:textId="6D6FDD85" w:rsidR="00A777C5" w:rsidRPr="001C44C4" w:rsidRDefault="00A777C5" w:rsidP="00A777C5">
      <w:pPr>
        <w:spacing w:after="71"/>
        <w:ind w:hanging="14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Bonds Assistant</w:t>
      </w:r>
    </w:p>
    <w:p w14:paraId="22C858D7" w14:textId="45E8E548" w:rsidR="00A777C5" w:rsidRPr="001C44C4" w:rsidRDefault="00311C88" w:rsidP="00A777C5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Provide information on the Bonds under the supervision of experienced branch managers.</w:t>
      </w:r>
    </w:p>
    <w:p w14:paraId="7B04EEF8" w14:textId="792964C7" w:rsidR="00A777C5" w:rsidRPr="001C44C4" w:rsidRDefault="00311C88" w:rsidP="00A777C5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Assess customers credentials to check and manage their bookings to buy the Bonds</w:t>
      </w:r>
      <w:r w:rsidR="00A777C5" w:rsidRPr="001C44C4">
        <w:rPr>
          <w:rFonts w:asciiTheme="majorHAnsi" w:hAnsiTheme="majorHAnsi"/>
          <w:color w:val="000000" w:themeColor="text1"/>
          <w:sz w:val="21"/>
          <w:szCs w:val="21"/>
        </w:rPr>
        <w:t>.</w:t>
      </w:r>
    </w:p>
    <w:p w14:paraId="45FEB2A4" w14:textId="77777777" w:rsidR="00A777C5" w:rsidRPr="001C44C4" w:rsidRDefault="00A777C5" w:rsidP="00D42DEA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</w:p>
    <w:p w14:paraId="5D7F4C74" w14:textId="72FBEEA2" w:rsidR="00B37029" w:rsidRPr="001C44C4" w:rsidRDefault="00B37029" w:rsidP="00D42DEA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Canaan Creative Education</w:t>
      </w:r>
    </w:p>
    <w:p w14:paraId="0C3643E4" w14:textId="3DF5B15C" w:rsidR="00B37029" w:rsidRPr="001C44C4" w:rsidRDefault="00B37029" w:rsidP="00B37029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November 2021 — </w:t>
      </w:r>
      <w:r w:rsidR="002E487E">
        <w:rPr>
          <w:rFonts w:asciiTheme="majorHAnsi" w:hAnsiTheme="majorHAnsi"/>
          <w:b/>
          <w:bCs/>
          <w:color w:val="002060"/>
          <w:sz w:val="21"/>
          <w:szCs w:val="21"/>
        </w:rPr>
        <w:t>April 2023</w:t>
      </w:r>
    </w:p>
    <w:p w14:paraId="6F01D93B" w14:textId="34F78E4A" w:rsidR="00F52782" w:rsidRPr="001C44C4" w:rsidRDefault="00B37029" w:rsidP="00F52782">
      <w:pPr>
        <w:spacing w:after="71"/>
        <w:ind w:hanging="14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Tutor</w:t>
      </w:r>
    </w:p>
    <w:p w14:paraId="54D0884D" w14:textId="6F538E48" w:rsidR="001D08E4" w:rsidRPr="001C44C4" w:rsidRDefault="001D08E4" w:rsidP="00B37029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Taught kindergarten and primary </w:t>
      </w:r>
      <w:r w:rsidR="001C44C4" w:rsidRPr="001C44C4">
        <w:rPr>
          <w:rFonts w:asciiTheme="majorHAnsi" w:hAnsiTheme="majorHAnsi"/>
          <w:color w:val="000000" w:themeColor="text1"/>
          <w:sz w:val="21"/>
          <w:szCs w:val="21"/>
        </w:rPr>
        <w:t>children’s</w:t>
      </w:r>
      <w:r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 English skills such as Phonics and Grammar.</w:t>
      </w:r>
    </w:p>
    <w:p w14:paraId="379F411D" w14:textId="3EC6ADEC" w:rsidR="00AF3005" w:rsidRPr="003F59ED" w:rsidRDefault="00B37029" w:rsidP="003F59ED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 </w:t>
      </w:r>
      <w:r w:rsidR="00943869"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Assist in assembling lesson plans to administer students and </w:t>
      </w:r>
      <w:r w:rsidR="00A3637E" w:rsidRPr="001C44C4">
        <w:rPr>
          <w:rFonts w:asciiTheme="majorHAnsi" w:hAnsiTheme="majorHAnsi"/>
          <w:color w:val="000000" w:themeColor="text1"/>
          <w:sz w:val="21"/>
          <w:szCs w:val="21"/>
        </w:rPr>
        <w:t>follow the curriculum.</w:t>
      </w:r>
    </w:p>
    <w:p w14:paraId="16EE1F38" w14:textId="2FD4EDEF" w:rsidR="00D42DEA" w:rsidRPr="001C44C4" w:rsidRDefault="006C1EF9" w:rsidP="00D42DEA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lastRenderedPageBreak/>
        <w:t>FootLocker</w:t>
      </w:r>
      <w:r w:rsidR="00D42DEA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                                                          </w:t>
      </w:r>
      <w:r w:rsidR="00D42DEA" w:rsidRPr="001C44C4">
        <w:rPr>
          <w:rFonts w:asciiTheme="majorHAnsi" w:hAnsiTheme="majorHAnsi"/>
          <w:b/>
          <w:bCs/>
          <w:color w:val="002060"/>
          <w:sz w:val="21"/>
          <w:szCs w:val="21"/>
        </w:rPr>
        <w:tab/>
      </w:r>
      <w:r w:rsidR="00D42DEA" w:rsidRPr="001C44C4">
        <w:rPr>
          <w:rFonts w:asciiTheme="majorHAnsi" w:hAnsiTheme="majorHAnsi"/>
          <w:b/>
          <w:bCs/>
          <w:color w:val="002060"/>
          <w:sz w:val="21"/>
          <w:szCs w:val="21"/>
        </w:rPr>
        <w:tab/>
      </w:r>
    </w:p>
    <w:p w14:paraId="48306ED3" w14:textId="11A5C881" w:rsidR="00D42DEA" w:rsidRPr="001C44C4" w:rsidRDefault="006C1EF9" w:rsidP="00D42DEA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December</w:t>
      </w:r>
      <w:r w:rsidR="00D42DEA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20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20</w:t>
      </w:r>
      <w:r w:rsidR="00D42DEA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— </w:t>
      </w:r>
      <w:r w:rsidR="007519B3" w:rsidRPr="001C44C4">
        <w:rPr>
          <w:rFonts w:asciiTheme="majorHAnsi" w:hAnsiTheme="majorHAnsi"/>
          <w:b/>
          <w:bCs/>
          <w:color w:val="002060"/>
          <w:sz w:val="21"/>
          <w:szCs w:val="21"/>
        </w:rPr>
        <w:t>October 2021</w:t>
      </w:r>
      <w:r w:rsidR="00D42DEA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          </w:t>
      </w:r>
    </w:p>
    <w:p w14:paraId="0518796F" w14:textId="7DFD4A5F" w:rsidR="00D42DEA" w:rsidRPr="001C44C4" w:rsidRDefault="006C1EF9" w:rsidP="006C1EF9">
      <w:pPr>
        <w:spacing w:after="71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Sales Assistant</w:t>
      </w:r>
    </w:p>
    <w:p w14:paraId="16F75691" w14:textId="01A13C65" w:rsidR="00D42DEA" w:rsidRPr="001C44C4" w:rsidRDefault="00D42DEA" w:rsidP="00D42DEA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Collaborated with highly qualified and experienced employees </w:t>
      </w:r>
      <w:r w:rsidR="006C1EF9" w:rsidRPr="001C44C4">
        <w:rPr>
          <w:rFonts w:asciiTheme="majorHAnsi" w:hAnsiTheme="majorHAnsi"/>
          <w:color w:val="000000" w:themeColor="text1"/>
          <w:sz w:val="21"/>
          <w:szCs w:val="21"/>
        </w:rPr>
        <w:t>to learn how to sell products.</w:t>
      </w:r>
    </w:p>
    <w:p w14:paraId="29C0B7D8" w14:textId="21969F79" w:rsidR="00D42DEA" w:rsidRPr="001C44C4" w:rsidRDefault="006C1EF9" w:rsidP="00D42DEA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Improved </w:t>
      </w:r>
      <w:r w:rsidRPr="001C44C4">
        <w:rPr>
          <w:rFonts w:asciiTheme="majorHAnsi" w:hAnsiTheme="majorHAnsi" w:cs="Arial"/>
          <w:color w:val="202124"/>
          <w:sz w:val="21"/>
          <w:szCs w:val="21"/>
          <w:shd w:val="clear" w:color="auto" w:fill="FFFFFF"/>
        </w:rPr>
        <w:t>communication, persuasion, patience, problem-solving and customer service.</w:t>
      </w:r>
    </w:p>
    <w:p w14:paraId="4C1B2D9A" w14:textId="77777777" w:rsidR="001C44C4" w:rsidRPr="001C44C4" w:rsidRDefault="001C44C4" w:rsidP="00D42DEA">
      <w:pPr>
        <w:spacing w:after="71"/>
        <w:rPr>
          <w:rFonts w:asciiTheme="majorHAnsi" w:hAnsiTheme="majorHAnsi"/>
          <w:b/>
          <w:bCs/>
          <w:color w:val="002060"/>
          <w:sz w:val="21"/>
          <w:szCs w:val="21"/>
        </w:rPr>
      </w:pPr>
    </w:p>
    <w:p w14:paraId="2E0ABDD3" w14:textId="1FA3059D" w:rsidR="00D42DEA" w:rsidRPr="001C44C4" w:rsidRDefault="00560C5E" w:rsidP="00D42DEA">
      <w:pPr>
        <w:spacing w:after="71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SuperPark</w:t>
      </w:r>
      <w:r w:rsidR="00D42DEA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                                                   </w:t>
      </w:r>
    </w:p>
    <w:p w14:paraId="6D2106A1" w14:textId="4E1C073B" w:rsidR="00D42DEA" w:rsidRPr="001C44C4" w:rsidRDefault="00560C5E" w:rsidP="00D42DEA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December</w:t>
      </w:r>
      <w:r w:rsidR="00D42DEA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20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19</w:t>
      </w:r>
      <w:r w:rsidR="00D42DEA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— 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March</w:t>
      </w:r>
      <w:r w:rsidR="00D42DEA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2020 </w:t>
      </w:r>
    </w:p>
    <w:p w14:paraId="27082ECF" w14:textId="69F3FEE7" w:rsidR="00D42DEA" w:rsidRPr="001C44C4" w:rsidRDefault="00560C5E" w:rsidP="00D42DEA">
      <w:pPr>
        <w:spacing w:after="71"/>
        <w:ind w:hanging="14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Activity Crew</w:t>
      </w:r>
    </w:p>
    <w:p w14:paraId="160C9224" w14:textId="008296D7" w:rsidR="00D21A1C" w:rsidRPr="001C44C4" w:rsidRDefault="00560C5E" w:rsidP="00D21A1C">
      <w:pPr>
        <w:pStyle w:val="ListParagraph"/>
        <w:numPr>
          <w:ilvl w:val="0"/>
          <w:numId w:val="21"/>
        </w:num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 w:cs="Arial"/>
          <w:color w:val="000000"/>
          <w:sz w:val="21"/>
          <w:szCs w:val="21"/>
          <w:shd w:val="clear" w:color="auto" w:fill="FFFFFF"/>
        </w:rPr>
        <w:t>Assisted in the park’s floor operation with good leadership skills</w:t>
      </w:r>
      <w:r w:rsidR="00D21A1C" w:rsidRPr="001C44C4">
        <w:rPr>
          <w:rFonts w:asciiTheme="majorHAnsi" w:hAnsiTheme="majorHAnsi"/>
          <w:color w:val="000000" w:themeColor="text1"/>
          <w:sz w:val="21"/>
          <w:szCs w:val="21"/>
        </w:rPr>
        <w:t>.</w:t>
      </w:r>
    </w:p>
    <w:p w14:paraId="7FBCA615" w14:textId="636108A3" w:rsidR="00D21A1C" w:rsidRPr="001C44C4" w:rsidRDefault="00D21A1C" w:rsidP="00D21A1C">
      <w:pPr>
        <w:pStyle w:val="ListParagraph"/>
        <w:numPr>
          <w:ilvl w:val="0"/>
          <w:numId w:val="21"/>
        </w:num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Created a fun environment for all age groups to have a great time.</w:t>
      </w:r>
    </w:p>
    <w:p w14:paraId="1C954B28" w14:textId="77777777" w:rsidR="00943869" w:rsidRPr="001C44C4" w:rsidRDefault="00943869" w:rsidP="00943869">
      <w:pPr>
        <w:pStyle w:val="ListParagraph"/>
        <w:spacing w:after="160" w:line="288" w:lineRule="auto"/>
        <w:ind w:left="706"/>
        <w:rPr>
          <w:rFonts w:asciiTheme="majorHAnsi" w:hAnsiTheme="majorHAnsi"/>
          <w:color w:val="000000" w:themeColor="text1"/>
          <w:sz w:val="21"/>
          <w:szCs w:val="21"/>
        </w:rPr>
      </w:pPr>
    </w:p>
    <w:p w14:paraId="302A9E14" w14:textId="7610E047" w:rsidR="00D21A1C" w:rsidRPr="001C44C4" w:rsidRDefault="00D21A1C" w:rsidP="00D21A1C">
      <w:pPr>
        <w:spacing w:after="71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Abercrombie &amp; Fitch                                                    </w:t>
      </w:r>
    </w:p>
    <w:p w14:paraId="6DFF37E9" w14:textId="456AAB8D" w:rsidR="00D21A1C" w:rsidRPr="001C44C4" w:rsidRDefault="00D21A1C" w:rsidP="00D21A1C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November 2019 — December 2019 </w:t>
      </w:r>
    </w:p>
    <w:p w14:paraId="3E978287" w14:textId="0B8EE3F5" w:rsidR="004E10E1" w:rsidRPr="001C44C4" w:rsidRDefault="000F0437" w:rsidP="004E10E1">
      <w:pPr>
        <w:spacing w:after="71"/>
        <w:ind w:hanging="14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Sales Assistant</w:t>
      </w:r>
    </w:p>
    <w:p w14:paraId="0A5F9F1C" w14:textId="59D46B3A" w:rsidR="004E10E1" w:rsidRPr="001C44C4" w:rsidRDefault="004E10E1" w:rsidP="004E10E1">
      <w:pPr>
        <w:pStyle w:val="ListParagraph"/>
        <w:numPr>
          <w:ilvl w:val="0"/>
          <w:numId w:val="21"/>
        </w:numPr>
        <w:spacing w:after="160" w:line="288" w:lineRule="auto"/>
        <w:rPr>
          <w:rFonts w:asciiTheme="majorHAnsi" w:eastAsia="Times New Roman" w:hAnsiTheme="majorHAnsi" w:cs="Arial"/>
          <w:color w:val="000000"/>
          <w:sz w:val="21"/>
          <w:szCs w:val="21"/>
        </w:rPr>
      </w:pPr>
      <w:r w:rsidRPr="001C44C4">
        <w:rPr>
          <w:rFonts w:asciiTheme="majorHAnsi" w:eastAsia="Times New Roman" w:hAnsiTheme="majorHAnsi" w:cs="Arial"/>
          <w:color w:val="000000"/>
          <w:sz w:val="21"/>
          <w:szCs w:val="21"/>
        </w:rPr>
        <w:t>Understanding and educating consumers on product features.</w:t>
      </w:r>
    </w:p>
    <w:p w14:paraId="5176A67F" w14:textId="77777777" w:rsidR="00A777C5" w:rsidRPr="001C44C4" w:rsidRDefault="004E10E1" w:rsidP="00AF1579">
      <w:pPr>
        <w:pStyle w:val="ListParagraph"/>
        <w:numPr>
          <w:ilvl w:val="0"/>
          <w:numId w:val="21"/>
        </w:numPr>
        <w:spacing w:after="71" w:line="288" w:lineRule="auto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Handled payments and closed transactions</w:t>
      </w:r>
      <w:r w:rsidR="00076564" w:rsidRPr="001C44C4">
        <w:rPr>
          <w:rFonts w:asciiTheme="majorHAnsi" w:hAnsiTheme="majorHAnsi"/>
          <w:color w:val="000000" w:themeColor="text1"/>
          <w:sz w:val="21"/>
          <w:szCs w:val="21"/>
        </w:rPr>
        <w:t>.</w:t>
      </w:r>
    </w:p>
    <w:p w14:paraId="5604460C" w14:textId="77777777" w:rsidR="00A777C5" w:rsidRPr="001C44C4" w:rsidRDefault="00A777C5" w:rsidP="00A777C5">
      <w:pPr>
        <w:spacing w:after="71" w:line="288" w:lineRule="auto"/>
        <w:rPr>
          <w:rFonts w:asciiTheme="majorHAnsi" w:hAnsiTheme="majorHAnsi"/>
          <w:b/>
          <w:bCs/>
          <w:color w:val="002060"/>
          <w:sz w:val="21"/>
          <w:szCs w:val="21"/>
        </w:rPr>
      </w:pPr>
    </w:p>
    <w:p w14:paraId="257476AB" w14:textId="24C288BB" w:rsidR="00F71763" w:rsidRPr="001C44C4" w:rsidRDefault="00F71763" w:rsidP="00A777C5">
      <w:pPr>
        <w:spacing w:after="71" w:line="288" w:lineRule="auto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Apsley Bespoke Tailors</w:t>
      </w:r>
    </w:p>
    <w:p w14:paraId="393E489D" w14:textId="1A9DB8B6" w:rsidR="00F71763" w:rsidRPr="001C44C4" w:rsidRDefault="00F71763" w:rsidP="00F71763">
      <w:pPr>
        <w:spacing w:after="71" w:line="288" w:lineRule="auto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September 2019</w:t>
      </w:r>
      <w:r w:rsidR="002A5626">
        <w:rPr>
          <w:rFonts w:asciiTheme="majorHAnsi" w:hAnsiTheme="majorHAnsi"/>
          <w:b/>
          <w:bCs/>
          <w:color w:val="002060"/>
          <w:sz w:val="21"/>
          <w:szCs w:val="21"/>
        </w:rPr>
        <w:t xml:space="preserve"> </w:t>
      </w:r>
      <w:r w:rsidR="002A5626" w:rsidRPr="001C44C4">
        <w:rPr>
          <w:rFonts w:asciiTheme="majorHAnsi" w:hAnsiTheme="majorHAnsi"/>
          <w:b/>
          <w:bCs/>
          <w:color w:val="002060"/>
          <w:sz w:val="21"/>
          <w:szCs w:val="21"/>
        </w:rPr>
        <w:t>—</w:t>
      </w:r>
      <w:r w:rsidR="002A5626">
        <w:rPr>
          <w:rFonts w:asciiTheme="majorHAnsi" w:hAnsiTheme="majorHAnsi"/>
          <w:b/>
          <w:bCs/>
          <w:color w:val="002060"/>
          <w:sz w:val="21"/>
          <w:szCs w:val="21"/>
        </w:rPr>
        <w:t xml:space="preserve"> November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2019</w:t>
      </w:r>
    </w:p>
    <w:p w14:paraId="0330B493" w14:textId="77777777" w:rsidR="00F95012" w:rsidRPr="001C44C4" w:rsidRDefault="00F71763" w:rsidP="00F95012">
      <w:pPr>
        <w:spacing w:after="71"/>
        <w:ind w:left="-5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Data Analyst</w:t>
      </w:r>
    </w:p>
    <w:p w14:paraId="28E3B4FA" w14:textId="7E1BBE7A" w:rsidR="00F71763" w:rsidRPr="001C44C4" w:rsidRDefault="00F71763" w:rsidP="00F95012">
      <w:pPr>
        <w:pStyle w:val="ListParagraph"/>
        <w:numPr>
          <w:ilvl w:val="0"/>
          <w:numId w:val="31"/>
        </w:numPr>
        <w:spacing w:after="71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Supported daily operation including data entry, research, filing, and other administrative duties. </w:t>
      </w:r>
    </w:p>
    <w:p w14:paraId="42A2A29A" w14:textId="25516975" w:rsidR="00F71763" w:rsidRPr="001C44C4" w:rsidRDefault="00A97FCB" w:rsidP="00F71763">
      <w:pPr>
        <w:pStyle w:val="ListParagraph"/>
        <w:numPr>
          <w:ilvl w:val="0"/>
          <w:numId w:val="20"/>
        </w:numPr>
        <w:spacing w:after="71" w:line="288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L</w:t>
      </w:r>
      <w:r w:rsidR="00F71763"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earned a lot of new functions and </w:t>
      </w:r>
      <w:r w:rsidR="00A91EB6">
        <w:rPr>
          <w:rFonts w:asciiTheme="majorHAnsi" w:hAnsiTheme="majorHAnsi"/>
          <w:color w:val="000000" w:themeColor="text1"/>
          <w:sz w:val="21"/>
          <w:szCs w:val="21"/>
        </w:rPr>
        <w:t>techniques to handle data</w:t>
      </w:r>
      <w:r w:rsidR="00F71763"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, developing a skill of efficiency. </w:t>
      </w:r>
    </w:p>
    <w:p w14:paraId="182CECFD" w14:textId="14CFAF6A" w:rsidR="00D21A1C" w:rsidRPr="001C44C4" w:rsidRDefault="00D21A1C" w:rsidP="00D21A1C">
      <w:pPr>
        <w:spacing w:after="71" w:line="288" w:lineRule="auto"/>
        <w:rPr>
          <w:rFonts w:asciiTheme="majorHAnsi" w:hAnsiTheme="majorHAnsi"/>
          <w:color w:val="000000" w:themeColor="text1"/>
          <w:sz w:val="21"/>
          <w:szCs w:val="21"/>
        </w:rPr>
      </w:pPr>
    </w:p>
    <w:p w14:paraId="710145AE" w14:textId="77777777" w:rsidR="00D21A1C" w:rsidRPr="001C44C4" w:rsidRDefault="00D21A1C" w:rsidP="00D21A1C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On The List (OTL)                                                  </w:t>
      </w:r>
    </w:p>
    <w:p w14:paraId="58DB0ED5" w14:textId="24764A20" w:rsidR="00D21A1C" w:rsidRPr="001C44C4" w:rsidRDefault="00D21A1C" w:rsidP="00D21A1C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November 201</w:t>
      </w:r>
      <w:r w:rsidR="00365B95" w:rsidRPr="001C44C4">
        <w:rPr>
          <w:rFonts w:asciiTheme="majorHAnsi" w:hAnsiTheme="majorHAnsi"/>
          <w:b/>
          <w:bCs/>
          <w:color w:val="002060"/>
          <w:sz w:val="21"/>
          <w:szCs w:val="21"/>
        </w:rPr>
        <w:t>9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— </w:t>
      </w:r>
      <w:r w:rsidR="00017DCC">
        <w:rPr>
          <w:rFonts w:asciiTheme="majorHAnsi" w:hAnsiTheme="majorHAnsi"/>
          <w:b/>
          <w:bCs/>
          <w:color w:val="002060"/>
          <w:sz w:val="21"/>
          <w:szCs w:val="21"/>
        </w:rPr>
        <w:t>November 2024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</w:t>
      </w:r>
    </w:p>
    <w:p w14:paraId="66D4ED80" w14:textId="77777777" w:rsidR="00D21A1C" w:rsidRPr="001C44C4" w:rsidRDefault="00D21A1C" w:rsidP="00D21A1C">
      <w:pPr>
        <w:spacing w:after="71"/>
        <w:ind w:hanging="14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Event &amp; Sales Assistant</w:t>
      </w:r>
    </w:p>
    <w:p w14:paraId="5143E260" w14:textId="214F62A4" w:rsidR="00D21A1C" w:rsidRPr="001C44C4" w:rsidRDefault="00D21A1C" w:rsidP="00D21A1C">
      <w:pPr>
        <w:pStyle w:val="ListParagraph"/>
        <w:numPr>
          <w:ilvl w:val="0"/>
          <w:numId w:val="22"/>
        </w:num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Gained knowledge on different kinds of brands that were being sold.</w:t>
      </w:r>
    </w:p>
    <w:p w14:paraId="24046FDB" w14:textId="5D5E2A30" w:rsidR="007519B3" w:rsidRPr="001C44C4" w:rsidRDefault="00D21A1C" w:rsidP="00943869">
      <w:pPr>
        <w:pStyle w:val="ListParagraph"/>
        <w:numPr>
          <w:ilvl w:val="0"/>
          <w:numId w:val="22"/>
        </w:num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Worked as a sales assistant for many brands.</w:t>
      </w:r>
    </w:p>
    <w:p w14:paraId="00856C3A" w14:textId="77777777" w:rsidR="00943869" w:rsidRPr="001C44C4" w:rsidRDefault="00943869" w:rsidP="00943869">
      <w:pPr>
        <w:pStyle w:val="ListParagraph"/>
        <w:spacing w:after="160" w:line="288" w:lineRule="auto"/>
        <w:ind w:left="706"/>
        <w:rPr>
          <w:rFonts w:asciiTheme="majorHAnsi" w:hAnsiTheme="majorHAnsi"/>
          <w:color w:val="000000" w:themeColor="text1"/>
          <w:sz w:val="21"/>
          <w:szCs w:val="21"/>
        </w:rPr>
      </w:pPr>
    </w:p>
    <w:p w14:paraId="7B52A253" w14:textId="09DF11FF" w:rsidR="007519B3" w:rsidRPr="001C44C4" w:rsidRDefault="007519B3" w:rsidP="007519B3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Kumon                                                  </w:t>
      </w:r>
    </w:p>
    <w:p w14:paraId="2C2A348D" w14:textId="2D90AA44" w:rsidR="007519B3" w:rsidRPr="001C44C4" w:rsidRDefault="007519B3" w:rsidP="007519B3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June 2018 — July 2018 </w:t>
      </w:r>
    </w:p>
    <w:p w14:paraId="6A2EDC5D" w14:textId="0E10CC4E" w:rsidR="007519B3" w:rsidRPr="001C44C4" w:rsidRDefault="007519B3" w:rsidP="00486B57">
      <w:pPr>
        <w:spacing w:after="71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Tutor</w:t>
      </w:r>
    </w:p>
    <w:p w14:paraId="22C8BF24" w14:textId="63B8896E" w:rsidR="007519B3" w:rsidRPr="001C44C4" w:rsidRDefault="00F06A26" w:rsidP="007519B3">
      <w:pPr>
        <w:pStyle w:val="ListParagraph"/>
        <w:numPr>
          <w:ilvl w:val="0"/>
          <w:numId w:val="22"/>
        </w:num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Learned how to </w:t>
      </w:r>
      <w:r w:rsidR="001C44C4">
        <w:rPr>
          <w:rFonts w:asciiTheme="majorHAnsi" w:hAnsiTheme="majorHAnsi"/>
          <w:color w:val="000000" w:themeColor="text1"/>
          <w:sz w:val="21"/>
          <w:szCs w:val="21"/>
        </w:rPr>
        <w:t>maintain</w:t>
      </w:r>
      <w:r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 patience as I was teaching kids as young as 6 years old</w:t>
      </w:r>
      <w:r w:rsidR="00486B57" w:rsidRPr="001C44C4">
        <w:rPr>
          <w:rFonts w:asciiTheme="majorHAnsi" w:hAnsiTheme="majorHAnsi"/>
          <w:color w:val="000000" w:themeColor="text1"/>
          <w:sz w:val="21"/>
          <w:szCs w:val="21"/>
        </w:rPr>
        <w:t>.</w:t>
      </w:r>
    </w:p>
    <w:p w14:paraId="5F793DFA" w14:textId="50E3443B" w:rsidR="00305149" w:rsidRPr="00305149" w:rsidRDefault="00486B57" w:rsidP="00305149">
      <w:pPr>
        <w:pStyle w:val="ListParagraph"/>
        <w:numPr>
          <w:ilvl w:val="0"/>
          <w:numId w:val="22"/>
        </w:num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Had a responsibility to handle a group of students at the same time which allowed me to gain great leadership skills.</w:t>
      </w:r>
    </w:p>
    <w:p w14:paraId="2F3FA0CC" w14:textId="77777777" w:rsidR="003F59ED" w:rsidRDefault="003F59ED" w:rsidP="00F71763">
      <w:pPr>
        <w:rPr>
          <w:rFonts w:asciiTheme="majorHAnsi" w:hAnsiTheme="majorHAnsi"/>
          <w:b/>
          <w:bCs/>
          <w:color w:val="002060"/>
        </w:rPr>
      </w:pPr>
    </w:p>
    <w:p w14:paraId="0D24D7D2" w14:textId="77777777" w:rsidR="00B50ED7" w:rsidRDefault="00B50ED7">
      <w:pPr>
        <w:rPr>
          <w:rFonts w:asciiTheme="majorHAnsi" w:hAnsiTheme="majorHAnsi"/>
          <w:b/>
          <w:bCs/>
          <w:color w:val="002060"/>
        </w:rPr>
      </w:pPr>
      <w:r>
        <w:rPr>
          <w:rFonts w:asciiTheme="majorHAnsi" w:hAnsiTheme="majorHAnsi"/>
          <w:b/>
          <w:bCs/>
          <w:color w:val="002060"/>
        </w:rPr>
        <w:br w:type="page"/>
      </w:r>
    </w:p>
    <w:p w14:paraId="53779FDC" w14:textId="7F1CC0FE" w:rsidR="00F16C4C" w:rsidRDefault="00F71763" w:rsidP="00F71763">
      <w:pPr>
        <w:rPr>
          <w:rFonts w:asciiTheme="majorHAnsi" w:hAnsiTheme="majorHAnsi"/>
          <w:b/>
          <w:bCs/>
          <w:color w:val="002060"/>
        </w:rPr>
      </w:pPr>
      <w:r w:rsidRPr="00A97FCB">
        <w:rPr>
          <w:rFonts w:asciiTheme="majorHAnsi" w:hAnsiTheme="majorHAnsi"/>
          <w:b/>
          <w:bCs/>
          <w:color w:val="002060"/>
        </w:rPr>
        <w:lastRenderedPageBreak/>
        <w:t>E</w:t>
      </w:r>
      <w:r w:rsidR="00A97FCB">
        <w:rPr>
          <w:rFonts w:asciiTheme="majorHAnsi" w:hAnsiTheme="majorHAnsi"/>
          <w:b/>
          <w:bCs/>
          <w:color w:val="002060"/>
        </w:rPr>
        <w:t>DUCATION</w:t>
      </w:r>
    </w:p>
    <w:p w14:paraId="54459F72" w14:textId="77777777" w:rsidR="00486B57" w:rsidRPr="00A97FCB" w:rsidRDefault="00486B57" w:rsidP="00F71763">
      <w:pPr>
        <w:rPr>
          <w:rFonts w:asciiTheme="majorHAnsi" w:hAnsiTheme="majorHAnsi"/>
          <w:b/>
          <w:bCs/>
          <w:color w:val="002060"/>
        </w:rPr>
      </w:pPr>
    </w:p>
    <w:tbl>
      <w:tblPr>
        <w:tblStyle w:val="TableGrid"/>
        <w:tblW w:w="4794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8952"/>
      </w:tblGrid>
      <w:tr w:rsidR="00A97FCB" w:rsidRPr="00A97FCB" w14:paraId="57FACC0D" w14:textId="77777777" w:rsidTr="00D42DEA">
        <w:trPr>
          <w:trHeight w:val="6701"/>
        </w:trPr>
        <w:tc>
          <w:tcPr>
            <w:tcW w:w="8952" w:type="dxa"/>
          </w:tcPr>
          <w:p w14:paraId="1779A0C7" w14:textId="4360657B" w:rsidR="00F16C4C" w:rsidRPr="00A97FCB" w:rsidRDefault="00F16C4C" w:rsidP="00F16C4C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2"/>
                <w:szCs w:val="22"/>
              </w:rPr>
            </w:pPr>
            <w:r>
              <w:rPr>
                <w:rFonts w:asciiTheme="majorHAnsi" w:hAnsiTheme="majorHAnsi"/>
                <w:color w:val="002060"/>
                <w:sz w:val="22"/>
                <w:szCs w:val="22"/>
              </w:rPr>
              <w:t>BACHELORS</w:t>
            </w:r>
            <w:r w:rsidRPr="00A97FCB">
              <w:rPr>
                <w:rFonts w:asciiTheme="majorHAnsi" w:hAnsiTheme="majorHAnsi"/>
                <w:color w:val="002060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/>
                <w:color w:val="002060"/>
                <w:sz w:val="22"/>
                <w:szCs w:val="22"/>
              </w:rPr>
              <w:t>of</w:t>
            </w:r>
            <w:r w:rsidR="008B7F9E">
              <w:rPr>
                <w:rFonts w:asciiTheme="majorHAnsi" w:hAnsiTheme="majorHAnsi"/>
                <w:color w:val="002060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/>
                <w:color w:val="002060"/>
                <w:sz w:val="22"/>
                <w:szCs w:val="22"/>
              </w:rPr>
              <w:t>computer science</w:t>
            </w:r>
            <w:r w:rsidRPr="00A97FCB">
              <w:rPr>
                <w:rFonts w:asciiTheme="majorHAnsi" w:hAnsiTheme="majorHAnsi"/>
                <w:color w:val="002060"/>
                <w:sz w:val="22"/>
                <w:szCs w:val="22"/>
              </w:rPr>
              <w:tab/>
            </w:r>
          </w:p>
          <w:p w14:paraId="3019AB77" w14:textId="1048134D" w:rsidR="00F16C4C" w:rsidRPr="00365B95" w:rsidRDefault="00F16C4C" w:rsidP="00F16C4C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2"/>
                <w:szCs w:val="22"/>
              </w:rPr>
            </w:pPr>
            <w:r w:rsidRPr="00365B95">
              <w:rPr>
                <w:rFonts w:asciiTheme="majorHAnsi" w:hAnsiTheme="majorHAnsi"/>
                <w:color w:val="002060"/>
                <w:sz w:val="22"/>
                <w:szCs w:val="22"/>
              </w:rPr>
              <w:t>September 202</w:t>
            </w:r>
            <w:r w:rsidR="008B7F9E">
              <w:rPr>
                <w:rFonts w:asciiTheme="majorHAnsi" w:hAnsiTheme="majorHAnsi"/>
                <w:color w:val="002060"/>
                <w:sz w:val="22"/>
                <w:szCs w:val="22"/>
              </w:rPr>
              <w:t>4</w:t>
            </w:r>
            <w:r w:rsidRPr="00365B95">
              <w:rPr>
                <w:rFonts w:asciiTheme="majorHAnsi" w:hAnsiTheme="majorHAnsi"/>
                <w:color w:val="002060"/>
                <w:sz w:val="22"/>
                <w:szCs w:val="22"/>
              </w:rPr>
              <w:t xml:space="preserve"> — </w:t>
            </w:r>
            <w:r w:rsidR="000B5673">
              <w:rPr>
                <w:rFonts w:asciiTheme="majorHAnsi" w:hAnsiTheme="majorHAnsi"/>
                <w:color w:val="002060"/>
                <w:sz w:val="22"/>
                <w:szCs w:val="22"/>
              </w:rPr>
              <w:t>July 2025</w:t>
            </w:r>
          </w:p>
          <w:p w14:paraId="63D3BE68" w14:textId="011E7228" w:rsidR="00F16C4C" w:rsidRPr="00A97FCB" w:rsidRDefault="008B7F9E" w:rsidP="00F16C4C">
            <w:pPr>
              <w:spacing w:after="71"/>
              <w:ind w:left="-5"/>
              <w:rPr>
                <w:rFonts w:asciiTheme="majorHAnsi" w:hAnsiTheme="majorHAnsi"/>
                <w:color w:val="002060"/>
              </w:rPr>
            </w:pPr>
            <w:r>
              <w:rPr>
                <w:rFonts w:asciiTheme="majorHAnsi" w:hAnsiTheme="majorHAnsi"/>
                <w:color w:val="002060"/>
              </w:rPr>
              <w:t>University of Wollongong Australia</w:t>
            </w:r>
          </w:p>
          <w:p w14:paraId="4D3C953D" w14:textId="08463ACC" w:rsidR="00F16C4C" w:rsidRPr="00D90E70" w:rsidRDefault="008B7F9E" w:rsidP="00F16C4C">
            <w:pPr>
              <w:pStyle w:val="ListParagraph"/>
              <w:numPr>
                <w:ilvl w:val="0"/>
                <w:numId w:val="26"/>
              </w:numPr>
              <w:spacing w:after="71"/>
              <w:rPr>
                <w:rFonts w:asciiTheme="majorHAnsi" w:hAnsiTheme="majorHAnsi"/>
                <w:i/>
                <w:iCs/>
                <w:color w:val="000000" w:themeColor="text1"/>
              </w:rPr>
            </w:pPr>
            <w:r>
              <w:rPr>
                <w:rFonts w:asciiTheme="majorHAnsi" w:hAnsiTheme="majorHAnsi"/>
                <w:i/>
                <w:iCs/>
                <w:color w:val="000000" w:themeColor="text1"/>
              </w:rPr>
              <w:t>Gain</w:t>
            </w:r>
            <w:r w:rsidR="0071544C">
              <w:rPr>
                <w:rFonts w:asciiTheme="majorHAnsi" w:hAnsiTheme="majorHAnsi"/>
                <w:i/>
                <w:iCs/>
                <w:color w:val="000000" w:themeColor="text1"/>
              </w:rPr>
              <w:t>ing</w:t>
            </w:r>
            <w:r>
              <w:rPr>
                <w:rFonts w:asciiTheme="majorHAnsi" w:hAnsiTheme="majorHAnsi"/>
                <w:i/>
                <w:iCs/>
                <w:color w:val="000000" w:themeColor="text1"/>
              </w:rPr>
              <w:t xml:space="preserve"> </w:t>
            </w:r>
            <w:r w:rsidRPr="008B7F9E">
              <w:rPr>
                <w:rFonts w:asciiTheme="majorHAnsi" w:hAnsiTheme="majorHAnsi"/>
                <w:i/>
                <w:iCs/>
                <w:color w:val="000000" w:themeColor="text1"/>
              </w:rPr>
              <w:t>vital knowledge and skills in key areas of computer science</w:t>
            </w:r>
          </w:p>
          <w:p w14:paraId="3A34D26E" w14:textId="77777777" w:rsidR="00F16C4C" w:rsidRDefault="00F16C4C" w:rsidP="00F16C4C">
            <w:pPr>
              <w:pStyle w:val="Heading2"/>
              <w:tabs>
                <w:tab w:val="right" w:pos="10751"/>
              </w:tabs>
              <w:ind w:right="-15"/>
              <w:rPr>
                <w:rFonts w:asciiTheme="majorHAnsi" w:hAnsiTheme="majorHAnsi"/>
                <w:color w:val="002060"/>
                <w:sz w:val="22"/>
                <w:szCs w:val="22"/>
              </w:rPr>
            </w:pPr>
          </w:p>
          <w:p w14:paraId="49287B69" w14:textId="068F1567" w:rsidR="001D5CC9" w:rsidRPr="00A97FCB" w:rsidRDefault="001D5CC9" w:rsidP="001D5CC9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2"/>
                <w:szCs w:val="22"/>
              </w:rPr>
            </w:pPr>
            <w:r>
              <w:rPr>
                <w:rFonts w:asciiTheme="majorHAnsi" w:hAnsiTheme="majorHAnsi"/>
                <w:color w:val="002060"/>
                <w:sz w:val="22"/>
                <w:szCs w:val="22"/>
              </w:rPr>
              <w:t>BACHELORS</w:t>
            </w:r>
            <w:r w:rsidRPr="00A97FCB">
              <w:rPr>
                <w:rFonts w:asciiTheme="majorHAnsi" w:hAnsiTheme="majorHAnsi"/>
                <w:color w:val="002060"/>
                <w:sz w:val="22"/>
                <w:szCs w:val="22"/>
              </w:rPr>
              <w:t xml:space="preserve"> </w:t>
            </w:r>
            <w:r w:rsidR="00E33FD4">
              <w:rPr>
                <w:rFonts w:asciiTheme="majorHAnsi" w:hAnsiTheme="majorHAnsi"/>
                <w:color w:val="002060"/>
                <w:sz w:val="22"/>
                <w:szCs w:val="22"/>
              </w:rPr>
              <w:t>of engineering in computer sc</w:t>
            </w:r>
            <w:r w:rsidR="00143478">
              <w:rPr>
                <w:rFonts w:asciiTheme="majorHAnsi" w:hAnsiTheme="majorHAnsi"/>
                <w:color w:val="002060"/>
                <w:sz w:val="22"/>
                <w:szCs w:val="22"/>
              </w:rPr>
              <w:t>ience</w:t>
            </w:r>
            <w:r w:rsidRPr="00A97FCB">
              <w:rPr>
                <w:rFonts w:asciiTheme="majorHAnsi" w:hAnsiTheme="majorHAnsi"/>
                <w:color w:val="002060"/>
                <w:sz w:val="22"/>
                <w:szCs w:val="22"/>
              </w:rPr>
              <w:tab/>
            </w:r>
          </w:p>
          <w:p w14:paraId="311346C8" w14:textId="672648BA" w:rsidR="001D5CC9" w:rsidRPr="00365B95" w:rsidRDefault="001D5CC9" w:rsidP="001D5CC9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2"/>
                <w:szCs w:val="22"/>
              </w:rPr>
            </w:pPr>
            <w:r w:rsidRPr="00365B95">
              <w:rPr>
                <w:rFonts w:asciiTheme="majorHAnsi" w:hAnsiTheme="majorHAnsi"/>
                <w:color w:val="002060"/>
                <w:sz w:val="22"/>
                <w:szCs w:val="22"/>
              </w:rPr>
              <w:t>September 202</w:t>
            </w:r>
            <w:r>
              <w:rPr>
                <w:rFonts w:asciiTheme="majorHAnsi" w:hAnsiTheme="majorHAnsi"/>
                <w:color w:val="002060"/>
                <w:sz w:val="22"/>
                <w:szCs w:val="22"/>
              </w:rPr>
              <w:t>2</w:t>
            </w:r>
            <w:r w:rsidRPr="00365B95">
              <w:rPr>
                <w:rFonts w:asciiTheme="majorHAnsi" w:hAnsiTheme="majorHAnsi"/>
                <w:color w:val="002060"/>
                <w:sz w:val="22"/>
                <w:szCs w:val="22"/>
              </w:rPr>
              <w:t xml:space="preserve"> — </w:t>
            </w:r>
            <w:r w:rsidR="00E922C0">
              <w:rPr>
                <w:rFonts w:asciiTheme="majorHAnsi" w:hAnsiTheme="majorHAnsi"/>
                <w:color w:val="002060"/>
                <w:sz w:val="22"/>
                <w:szCs w:val="22"/>
              </w:rPr>
              <w:t>June 2024</w:t>
            </w:r>
            <w:r w:rsidR="00B36089">
              <w:rPr>
                <w:rFonts w:asciiTheme="majorHAnsi" w:hAnsiTheme="majorHAnsi"/>
                <w:color w:val="002060"/>
                <w:sz w:val="22"/>
                <w:szCs w:val="22"/>
              </w:rPr>
              <w:t xml:space="preserve"> (2 years completed)</w:t>
            </w:r>
          </w:p>
          <w:p w14:paraId="4B8F461D" w14:textId="1533D8F2" w:rsidR="001D5CC9" w:rsidRPr="00A97FCB" w:rsidRDefault="001D5CC9" w:rsidP="001D5CC9">
            <w:pPr>
              <w:spacing w:after="71"/>
              <w:ind w:left="-5"/>
              <w:rPr>
                <w:rFonts w:asciiTheme="majorHAnsi" w:hAnsiTheme="majorHAnsi"/>
                <w:color w:val="002060"/>
              </w:rPr>
            </w:pPr>
            <w:r>
              <w:rPr>
                <w:rFonts w:asciiTheme="majorHAnsi" w:hAnsiTheme="majorHAnsi"/>
                <w:color w:val="002060"/>
              </w:rPr>
              <w:t xml:space="preserve">Hong Kong University of Science and Technology </w:t>
            </w:r>
          </w:p>
          <w:p w14:paraId="5981533E" w14:textId="1C7DBA85" w:rsidR="00D90E70" w:rsidRPr="00D90E70" w:rsidRDefault="00D90E70" w:rsidP="00D90E70">
            <w:pPr>
              <w:pStyle w:val="ListParagraph"/>
              <w:numPr>
                <w:ilvl w:val="0"/>
                <w:numId w:val="26"/>
              </w:numPr>
              <w:spacing w:after="71"/>
              <w:rPr>
                <w:rFonts w:asciiTheme="majorHAnsi" w:hAnsiTheme="majorHAnsi"/>
                <w:i/>
                <w:iCs/>
                <w:color w:val="000000" w:themeColor="text1"/>
              </w:rPr>
            </w:pPr>
            <w:r>
              <w:rPr>
                <w:rFonts w:asciiTheme="majorHAnsi" w:hAnsiTheme="majorHAnsi"/>
                <w:i/>
                <w:iCs/>
                <w:color w:val="000000" w:themeColor="text1"/>
              </w:rPr>
              <w:t>Gain</w:t>
            </w:r>
            <w:r w:rsidR="002F0E7D">
              <w:rPr>
                <w:rFonts w:asciiTheme="majorHAnsi" w:hAnsiTheme="majorHAnsi"/>
                <w:i/>
                <w:iCs/>
                <w:color w:val="000000" w:themeColor="text1"/>
              </w:rPr>
              <w:t>ed</w:t>
            </w:r>
            <w:r>
              <w:rPr>
                <w:rFonts w:asciiTheme="majorHAnsi" w:hAnsiTheme="majorHAnsi"/>
                <w:i/>
                <w:iCs/>
                <w:color w:val="000000" w:themeColor="text1"/>
              </w:rPr>
              <w:t xml:space="preserve"> great knowledge under the supervision of excellent Professors</w:t>
            </w:r>
          </w:p>
          <w:p w14:paraId="1708D6E3" w14:textId="77777777" w:rsidR="001D5CC9" w:rsidRDefault="001D5CC9" w:rsidP="00D42DEA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2"/>
                <w:szCs w:val="22"/>
              </w:rPr>
            </w:pPr>
          </w:p>
          <w:p w14:paraId="6532DA6A" w14:textId="1E495B53" w:rsidR="00D42DEA" w:rsidRPr="00A97FCB" w:rsidRDefault="00D42DEA" w:rsidP="00D42DEA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2"/>
                <w:szCs w:val="22"/>
              </w:rPr>
            </w:pPr>
            <w:r w:rsidRPr="00A97FCB">
              <w:rPr>
                <w:rFonts w:asciiTheme="majorHAnsi" w:hAnsiTheme="majorHAnsi"/>
                <w:color w:val="002060"/>
                <w:sz w:val="22"/>
                <w:szCs w:val="22"/>
              </w:rPr>
              <w:t xml:space="preserve">Associate in Information and System Development </w:t>
            </w:r>
            <w:r w:rsidRPr="00A97FCB">
              <w:rPr>
                <w:rFonts w:asciiTheme="majorHAnsi" w:hAnsiTheme="majorHAnsi"/>
                <w:color w:val="002060"/>
                <w:sz w:val="22"/>
                <w:szCs w:val="22"/>
              </w:rPr>
              <w:tab/>
            </w:r>
          </w:p>
          <w:p w14:paraId="6AF1FAA2" w14:textId="79017376" w:rsidR="00D42DEA" w:rsidRPr="00365B95" w:rsidRDefault="00D42DEA" w:rsidP="00D42DEA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2"/>
                <w:szCs w:val="22"/>
              </w:rPr>
            </w:pPr>
            <w:r w:rsidRPr="00365B95">
              <w:rPr>
                <w:rFonts w:asciiTheme="majorHAnsi" w:hAnsiTheme="majorHAnsi"/>
                <w:color w:val="002060"/>
                <w:sz w:val="22"/>
                <w:szCs w:val="22"/>
              </w:rPr>
              <w:t xml:space="preserve">September 2020 — </w:t>
            </w:r>
            <w:r w:rsidR="001D5CC9">
              <w:rPr>
                <w:rFonts w:asciiTheme="majorHAnsi" w:hAnsiTheme="majorHAnsi"/>
                <w:color w:val="002060"/>
                <w:sz w:val="22"/>
                <w:szCs w:val="22"/>
              </w:rPr>
              <w:t>July 2022</w:t>
            </w:r>
          </w:p>
          <w:p w14:paraId="602908CB" w14:textId="0B918DD7" w:rsidR="00D42DEA" w:rsidRPr="00A97FCB" w:rsidRDefault="00D42DEA" w:rsidP="00D42DEA">
            <w:pPr>
              <w:spacing w:after="71"/>
              <w:ind w:left="-5"/>
              <w:rPr>
                <w:rFonts w:asciiTheme="majorHAnsi" w:hAnsiTheme="majorHAnsi"/>
                <w:color w:val="002060"/>
              </w:rPr>
            </w:pPr>
            <w:r w:rsidRPr="00A97FCB">
              <w:rPr>
                <w:rFonts w:asciiTheme="majorHAnsi" w:hAnsiTheme="majorHAnsi"/>
                <w:color w:val="002060"/>
              </w:rPr>
              <w:t>City University</w:t>
            </w:r>
            <w:r w:rsidR="009F08E1">
              <w:rPr>
                <w:rFonts w:asciiTheme="majorHAnsi" w:hAnsiTheme="majorHAnsi"/>
                <w:color w:val="002060"/>
              </w:rPr>
              <w:t xml:space="preserve"> Community College</w:t>
            </w:r>
          </w:p>
          <w:p w14:paraId="21433BF9" w14:textId="65C7BAEB" w:rsidR="00D42DEA" w:rsidRDefault="00D42DEA" w:rsidP="00D42DEA">
            <w:pPr>
              <w:pStyle w:val="ListParagraph"/>
              <w:numPr>
                <w:ilvl w:val="0"/>
                <w:numId w:val="26"/>
              </w:numPr>
              <w:spacing w:after="71"/>
              <w:rPr>
                <w:rFonts w:asciiTheme="majorHAnsi" w:hAnsiTheme="majorHAnsi"/>
                <w:i/>
                <w:iCs/>
                <w:color w:val="000000" w:themeColor="text1"/>
              </w:rPr>
            </w:pPr>
            <w:r w:rsidRPr="00A97FCB">
              <w:rPr>
                <w:rFonts w:asciiTheme="majorHAnsi" w:hAnsiTheme="majorHAnsi"/>
                <w:i/>
                <w:iCs/>
                <w:color w:val="000000" w:themeColor="text1"/>
              </w:rPr>
              <w:t>Associates Degree in Information and System Development</w:t>
            </w:r>
          </w:p>
          <w:p w14:paraId="1D4763FC" w14:textId="77777777" w:rsidR="00245838" w:rsidRPr="00245838" w:rsidRDefault="00245838" w:rsidP="00245838">
            <w:pPr>
              <w:pStyle w:val="ListParagraph"/>
              <w:spacing w:after="71"/>
              <w:ind w:left="715" w:firstLine="2033"/>
              <w:rPr>
                <w:rFonts w:asciiTheme="majorHAnsi" w:hAnsiTheme="majorHAnsi"/>
                <w:i/>
                <w:iCs/>
                <w:color w:val="000000" w:themeColor="text1"/>
              </w:rPr>
            </w:pPr>
          </w:p>
          <w:p w14:paraId="6845BC99" w14:textId="77777777" w:rsidR="00D42DEA" w:rsidRPr="00A97FCB" w:rsidRDefault="00D42DEA" w:rsidP="00D42DEA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2"/>
                <w:szCs w:val="22"/>
              </w:rPr>
            </w:pPr>
            <w:r w:rsidRPr="00A97FCB">
              <w:rPr>
                <w:rFonts w:asciiTheme="majorHAnsi" w:hAnsiTheme="majorHAnsi"/>
                <w:color w:val="002060"/>
                <w:sz w:val="22"/>
                <w:szCs w:val="22"/>
              </w:rPr>
              <w:t>Diploma in General Studies</w:t>
            </w:r>
            <w:r w:rsidRPr="00A97FCB">
              <w:rPr>
                <w:rFonts w:asciiTheme="majorHAnsi" w:hAnsiTheme="majorHAnsi"/>
                <w:color w:val="002060"/>
                <w:sz w:val="22"/>
                <w:szCs w:val="22"/>
              </w:rPr>
              <w:tab/>
            </w:r>
          </w:p>
          <w:p w14:paraId="56612A46" w14:textId="77777777" w:rsidR="00D42DEA" w:rsidRPr="00A97FCB" w:rsidRDefault="00D42DEA" w:rsidP="00D42DEA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2"/>
                <w:szCs w:val="22"/>
              </w:rPr>
            </w:pPr>
            <w:r w:rsidRPr="00A97FCB">
              <w:rPr>
                <w:rFonts w:asciiTheme="majorHAnsi" w:hAnsiTheme="majorHAnsi"/>
                <w:color w:val="002060"/>
                <w:sz w:val="22"/>
                <w:szCs w:val="22"/>
              </w:rPr>
              <w:t>September 2019 — May 2020</w:t>
            </w:r>
          </w:p>
          <w:p w14:paraId="689FA076" w14:textId="77777777" w:rsidR="00D42DEA" w:rsidRPr="00A97FCB" w:rsidRDefault="00D42DEA" w:rsidP="00D42DEA">
            <w:pPr>
              <w:spacing w:after="71"/>
              <w:ind w:left="-5"/>
              <w:rPr>
                <w:rFonts w:asciiTheme="majorHAnsi" w:hAnsiTheme="majorHAnsi"/>
                <w:color w:val="002060"/>
              </w:rPr>
            </w:pPr>
            <w:r w:rsidRPr="00A97FCB">
              <w:rPr>
                <w:rFonts w:asciiTheme="majorHAnsi" w:hAnsiTheme="majorHAnsi"/>
                <w:color w:val="002060"/>
              </w:rPr>
              <w:t>City University</w:t>
            </w:r>
          </w:p>
          <w:p w14:paraId="4EDBB153" w14:textId="77777777" w:rsidR="00D42DEA" w:rsidRPr="00A97FCB" w:rsidRDefault="00D42DEA" w:rsidP="00D42DEA">
            <w:pPr>
              <w:pStyle w:val="ListParagraph"/>
              <w:numPr>
                <w:ilvl w:val="0"/>
                <w:numId w:val="28"/>
              </w:numPr>
              <w:spacing w:after="71"/>
              <w:rPr>
                <w:rFonts w:asciiTheme="majorHAnsi" w:hAnsiTheme="majorHAnsi"/>
                <w:i/>
                <w:iCs/>
                <w:color w:val="000000" w:themeColor="text1"/>
              </w:rPr>
            </w:pPr>
            <w:r w:rsidRPr="00A97FCB">
              <w:rPr>
                <w:rStyle w:val="normaltextrun"/>
                <w:rFonts w:asciiTheme="majorHAnsi" w:hAnsiTheme="majorHAnsi" w:cs="Calibri"/>
                <w:i/>
                <w:iCs/>
                <w:color w:val="000000" w:themeColor="text1"/>
                <w:bdr w:val="none" w:sz="0" w:space="0" w:color="auto" w:frame="1"/>
              </w:rPr>
              <w:t>Diploma in General Studies (Distinction)</w:t>
            </w:r>
          </w:p>
          <w:p w14:paraId="5D2E8A8D" w14:textId="77777777" w:rsidR="00D42DEA" w:rsidRPr="00D42DEA" w:rsidRDefault="00D42DEA" w:rsidP="00D42DEA">
            <w:pPr>
              <w:pStyle w:val="ListParagraph"/>
              <w:numPr>
                <w:ilvl w:val="0"/>
                <w:numId w:val="26"/>
              </w:numPr>
              <w:spacing w:after="71" w:line="259" w:lineRule="auto"/>
              <w:rPr>
                <w:rFonts w:asciiTheme="majorHAnsi" w:hAnsiTheme="majorHAnsi"/>
                <w:color w:val="000000" w:themeColor="text1"/>
              </w:rPr>
            </w:pPr>
            <w:r w:rsidRPr="00A97FCB">
              <w:rPr>
                <w:rFonts w:asciiTheme="majorHAnsi" w:hAnsiTheme="majorHAnsi"/>
                <w:color w:val="000000" w:themeColor="text1"/>
              </w:rPr>
              <w:t>Opportunity to meet new people and further develop my personality.</w:t>
            </w:r>
          </w:p>
          <w:p w14:paraId="13882024" w14:textId="77777777" w:rsidR="00D42DEA" w:rsidRDefault="00D42DEA" w:rsidP="00F71763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2"/>
                <w:szCs w:val="22"/>
              </w:rPr>
            </w:pPr>
          </w:p>
          <w:p w14:paraId="12EFDDBE" w14:textId="0A2A4AE6" w:rsidR="00F71763" w:rsidRPr="00A97FCB" w:rsidRDefault="00F71763" w:rsidP="00F71763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2"/>
                <w:szCs w:val="22"/>
              </w:rPr>
            </w:pPr>
            <w:r w:rsidRPr="00A97FCB">
              <w:rPr>
                <w:rFonts w:asciiTheme="majorHAnsi" w:hAnsiTheme="majorHAnsi"/>
                <w:color w:val="002060"/>
                <w:sz w:val="22"/>
                <w:szCs w:val="22"/>
              </w:rPr>
              <w:t>Secondary School</w:t>
            </w:r>
            <w:r w:rsidRPr="00A97FCB">
              <w:rPr>
                <w:rFonts w:asciiTheme="majorHAnsi" w:hAnsiTheme="majorHAnsi"/>
                <w:color w:val="002060"/>
                <w:sz w:val="22"/>
                <w:szCs w:val="22"/>
              </w:rPr>
              <w:tab/>
            </w:r>
          </w:p>
          <w:p w14:paraId="239736DC" w14:textId="4EE71A7C" w:rsidR="00F71763" w:rsidRPr="00A97FCB" w:rsidRDefault="00F71763" w:rsidP="00F71763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2"/>
                <w:szCs w:val="22"/>
              </w:rPr>
            </w:pPr>
            <w:r w:rsidRPr="00A97FCB">
              <w:rPr>
                <w:rFonts w:asciiTheme="majorHAnsi" w:hAnsiTheme="majorHAnsi"/>
                <w:color w:val="002060"/>
                <w:sz w:val="22"/>
                <w:szCs w:val="22"/>
              </w:rPr>
              <w:t>September 2013 — February 2019</w:t>
            </w:r>
          </w:p>
          <w:p w14:paraId="7B206604" w14:textId="10BD9AFB" w:rsidR="00F71763" w:rsidRPr="00A97FCB" w:rsidRDefault="00F71763" w:rsidP="00F71763">
            <w:pPr>
              <w:spacing w:after="71"/>
              <w:ind w:left="-5"/>
              <w:rPr>
                <w:rFonts w:asciiTheme="majorHAnsi" w:hAnsiTheme="majorHAnsi"/>
                <w:color w:val="002060"/>
              </w:rPr>
            </w:pPr>
            <w:r w:rsidRPr="00A97FCB">
              <w:rPr>
                <w:rFonts w:asciiTheme="majorHAnsi" w:hAnsiTheme="majorHAnsi"/>
                <w:color w:val="002060"/>
              </w:rPr>
              <w:t xml:space="preserve">YMCA of </w:t>
            </w:r>
            <w:r w:rsidR="003B0990">
              <w:rPr>
                <w:rFonts w:asciiTheme="majorHAnsi" w:hAnsiTheme="majorHAnsi"/>
                <w:color w:val="002060"/>
              </w:rPr>
              <w:t xml:space="preserve">Hong Kong </w:t>
            </w:r>
            <w:r w:rsidRPr="00A97FCB">
              <w:rPr>
                <w:rFonts w:asciiTheme="majorHAnsi" w:hAnsiTheme="majorHAnsi"/>
                <w:color w:val="002060"/>
              </w:rPr>
              <w:t>Christian College (Hong Kong Diploma of Secondary Examination)</w:t>
            </w:r>
          </w:p>
          <w:p w14:paraId="76B0076D" w14:textId="300AC647" w:rsidR="00A97FCB" w:rsidRPr="00A97FCB" w:rsidRDefault="00A97FCB" w:rsidP="00A97FCB">
            <w:pPr>
              <w:pStyle w:val="ListParagraph"/>
              <w:numPr>
                <w:ilvl w:val="0"/>
                <w:numId w:val="25"/>
              </w:numPr>
              <w:spacing w:after="361" w:line="259" w:lineRule="auto"/>
              <w:rPr>
                <w:rFonts w:asciiTheme="majorHAnsi" w:hAnsiTheme="majorHAnsi"/>
                <w:i/>
                <w:iCs/>
                <w:color w:val="000000" w:themeColor="text1"/>
              </w:rPr>
            </w:pPr>
            <w:r w:rsidRPr="00A97FCB">
              <w:rPr>
                <w:rFonts w:asciiTheme="majorHAnsi" w:hAnsiTheme="majorHAnsi"/>
                <w:i/>
                <w:iCs/>
                <w:color w:val="000000" w:themeColor="text1"/>
              </w:rPr>
              <w:t xml:space="preserve">2019 HKDSE; </w:t>
            </w:r>
            <w:r w:rsidR="00D21A1C">
              <w:rPr>
                <w:rFonts w:asciiTheme="majorHAnsi" w:hAnsiTheme="majorHAnsi"/>
                <w:i/>
                <w:iCs/>
                <w:color w:val="000000" w:themeColor="text1"/>
              </w:rPr>
              <w:t>Obtained a HKDSE certificate</w:t>
            </w:r>
          </w:p>
          <w:p w14:paraId="268A7E32" w14:textId="1785A2EE" w:rsidR="00F71763" w:rsidRPr="00F95012" w:rsidRDefault="00A97FCB" w:rsidP="00F95012">
            <w:pPr>
              <w:pStyle w:val="ListParagraph"/>
              <w:numPr>
                <w:ilvl w:val="0"/>
                <w:numId w:val="25"/>
              </w:numPr>
              <w:spacing w:after="361" w:line="259" w:lineRule="auto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Gained l</w:t>
            </w:r>
            <w:r w:rsidR="00F71763" w:rsidRPr="00A97FCB">
              <w:rPr>
                <w:rFonts w:asciiTheme="majorHAnsi" w:hAnsiTheme="majorHAnsi"/>
                <w:color w:val="000000" w:themeColor="text1"/>
              </w:rPr>
              <w:t xml:space="preserve">ot of experience not in just studies but also </w:t>
            </w:r>
            <w:r>
              <w:rPr>
                <w:rFonts w:asciiTheme="majorHAnsi" w:hAnsiTheme="majorHAnsi"/>
                <w:color w:val="000000" w:themeColor="text1"/>
              </w:rPr>
              <w:t>establishing</w:t>
            </w:r>
            <w:r w:rsidR="00F71763" w:rsidRPr="00A97FCB">
              <w:rPr>
                <w:rFonts w:asciiTheme="majorHAnsi" w:hAnsiTheme="majorHAnsi"/>
                <w:color w:val="000000" w:themeColor="text1"/>
              </w:rPr>
              <w:t xml:space="preserve"> social life</w:t>
            </w:r>
          </w:p>
          <w:p w14:paraId="5F158777" w14:textId="62AA0377" w:rsidR="00D42DEA" w:rsidRPr="00D42DEA" w:rsidRDefault="00A97FCB" w:rsidP="00D42DEA">
            <w:pPr>
              <w:pStyle w:val="ListParagraph"/>
              <w:numPr>
                <w:ilvl w:val="0"/>
                <w:numId w:val="25"/>
              </w:numPr>
              <w:spacing w:after="361" w:line="259" w:lineRule="auto"/>
              <w:rPr>
                <w:rFonts w:asciiTheme="majorHAnsi" w:hAnsiTheme="majorHAnsi"/>
                <w:color w:val="000000" w:themeColor="text1"/>
              </w:rPr>
            </w:pPr>
            <w:r w:rsidRPr="00A97FCB">
              <w:rPr>
                <w:rFonts w:asciiTheme="majorHAnsi" w:hAnsiTheme="majorHAnsi"/>
                <w:color w:val="000000" w:themeColor="text1"/>
              </w:rPr>
              <w:t>D</w:t>
            </w:r>
            <w:r w:rsidR="00F71763" w:rsidRPr="00A97FCB">
              <w:rPr>
                <w:rFonts w:asciiTheme="majorHAnsi" w:hAnsiTheme="majorHAnsi"/>
                <w:color w:val="000000" w:themeColor="text1"/>
              </w:rPr>
              <w:t xml:space="preserve">eveloped skills required to communicate and express myself for future purposes. </w:t>
            </w:r>
          </w:p>
        </w:tc>
      </w:tr>
    </w:tbl>
    <w:p w14:paraId="76B99C84" w14:textId="3658E9F5" w:rsidR="00F71763" w:rsidRPr="00F95012" w:rsidRDefault="00F71763" w:rsidP="00F95012">
      <w:pPr>
        <w:pStyle w:val="Heading1"/>
        <w:ind w:left="-5"/>
        <w:rPr>
          <w:color w:val="002060"/>
          <w:sz w:val="22"/>
          <w:szCs w:val="22"/>
        </w:rPr>
      </w:pPr>
      <w:r w:rsidRPr="00A97FCB">
        <w:rPr>
          <w:color w:val="002060"/>
          <w:sz w:val="22"/>
          <w:szCs w:val="22"/>
        </w:rPr>
        <w:t>Interests/Skills</w:t>
      </w:r>
    </w:p>
    <w:p w14:paraId="3329BA6E" w14:textId="2D9CA661" w:rsidR="00F71763" w:rsidRPr="00EA3410" w:rsidRDefault="00EA3410" w:rsidP="00F71763">
      <w:pPr>
        <w:pStyle w:val="ListParagraph"/>
        <w:numPr>
          <w:ilvl w:val="0"/>
          <w:numId w:val="29"/>
        </w:numPr>
        <w:spacing w:line="360" w:lineRule="auto"/>
        <w:rPr>
          <w:rFonts w:asciiTheme="majorHAnsi" w:hAnsiTheme="majorHAnsi"/>
          <w:color w:val="000000" w:themeColor="text1"/>
        </w:rPr>
      </w:pPr>
      <w:r w:rsidRPr="00EA3410">
        <w:rPr>
          <w:rFonts w:asciiTheme="majorHAnsi" w:hAnsiTheme="majorHAnsi"/>
          <w:b/>
          <w:bCs/>
          <w:color w:val="000000" w:themeColor="text1"/>
        </w:rPr>
        <w:t xml:space="preserve">Languages: </w:t>
      </w:r>
      <w:r w:rsidRPr="00EA3410">
        <w:rPr>
          <w:rFonts w:asciiTheme="majorHAnsi" w:hAnsiTheme="majorHAnsi"/>
          <w:color w:val="000000" w:themeColor="text1"/>
        </w:rPr>
        <w:t>Fluent in English, Punjabi, Hindi; Conversational in Cantonese; Elementary in Mandarin</w:t>
      </w:r>
    </w:p>
    <w:p w14:paraId="663A7E8B" w14:textId="7F778955" w:rsidR="00B604EC" w:rsidRDefault="00B604EC" w:rsidP="007C6F92">
      <w:pPr>
        <w:pStyle w:val="ListParagraph"/>
        <w:numPr>
          <w:ilvl w:val="0"/>
          <w:numId w:val="29"/>
        </w:numPr>
        <w:spacing w:line="360" w:lineRule="auto"/>
        <w:rPr>
          <w:rFonts w:asciiTheme="majorHAnsi" w:hAnsiTheme="majorHAnsi"/>
          <w:color w:val="000000" w:themeColor="text1"/>
        </w:rPr>
      </w:pPr>
      <w:r w:rsidRPr="00B604EC">
        <w:rPr>
          <w:rFonts w:asciiTheme="majorHAnsi" w:hAnsiTheme="majorHAnsi"/>
          <w:b/>
          <w:bCs/>
          <w:color w:val="000000" w:themeColor="text1"/>
        </w:rPr>
        <w:t>Soft Skills:</w:t>
      </w:r>
      <w:r w:rsidR="00F71763" w:rsidRPr="00B604EC">
        <w:rPr>
          <w:rFonts w:asciiTheme="majorHAnsi" w:hAnsiTheme="majorHAnsi"/>
          <w:color w:val="000000" w:themeColor="text1"/>
        </w:rPr>
        <w:t xml:space="preserve"> </w:t>
      </w:r>
      <w:r w:rsidRPr="00B604EC">
        <w:rPr>
          <w:rFonts w:asciiTheme="majorHAnsi" w:hAnsiTheme="majorHAnsi"/>
          <w:color w:val="000000" w:themeColor="text1"/>
        </w:rPr>
        <w:t>Excellent communication, organization, customer service</w:t>
      </w:r>
      <w:r w:rsidR="00CF7961">
        <w:rPr>
          <w:rFonts w:asciiTheme="majorHAnsi" w:hAnsiTheme="majorHAnsi"/>
          <w:color w:val="000000" w:themeColor="text1"/>
        </w:rPr>
        <w:t xml:space="preserve">, and </w:t>
      </w:r>
      <w:r w:rsidR="00A31636">
        <w:rPr>
          <w:rFonts w:asciiTheme="majorHAnsi" w:hAnsiTheme="majorHAnsi"/>
          <w:color w:val="000000" w:themeColor="text1"/>
        </w:rPr>
        <w:t>adaptability</w:t>
      </w:r>
    </w:p>
    <w:p w14:paraId="42F79BA4" w14:textId="5E24BC66" w:rsidR="001051DC" w:rsidRPr="00B604EC" w:rsidRDefault="00E57FB2" w:rsidP="007C6F92">
      <w:pPr>
        <w:pStyle w:val="ListParagraph"/>
        <w:numPr>
          <w:ilvl w:val="0"/>
          <w:numId w:val="29"/>
        </w:numPr>
        <w:spacing w:line="360" w:lineRule="auto"/>
        <w:rPr>
          <w:rFonts w:asciiTheme="majorHAnsi" w:hAnsiTheme="majorHAnsi"/>
          <w:color w:val="000000" w:themeColor="text1"/>
        </w:rPr>
      </w:pPr>
      <w:r w:rsidRPr="00B604EC">
        <w:rPr>
          <w:rFonts w:asciiTheme="majorHAnsi" w:hAnsiTheme="majorHAnsi"/>
          <w:b/>
          <w:bCs/>
          <w:color w:val="000000" w:themeColor="text1"/>
        </w:rPr>
        <w:t>Technical</w:t>
      </w:r>
      <w:r w:rsidR="00C90CF3" w:rsidRPr="00B604EC">
        <w:rPr>
          <w:rFonts w:asciiTheme="majorHAnsi" w:hAnsiTheme="majorHAnsi"/>
          <w:color w:val="000000" w:themeColor="text1"/>
        </w:rPr>
        <w:t xml:space="preserve"> </w:t>
      </w:r>
      <w:r w:rsidR="00B604EC" w:rsidRPr="00B604EC">
        <w:rPr>
          <w:rFonts w:asciiTheme="majorHAnsi" w:hAnsiTheme="majorHAnsi"/>
          <w:b/>
          <w:bCs/>
          <w:color w:val="000000" w:themeColor="text1"/>
        </w:rPr>
        <w:t>S</w:t>
      </w:r>
      <w:r w:rsidR="001051DC" w:rsidRPr="00B604EC">
        <w:rPr>
          <w:rFonts w:asciiTheme="majorHAnsi" w:hAnsiTheme="majorHAnsi"/>
          <w:b/>
          <w:bCs/>
          <w:color w:val="000000" w:themeColor="text1"/>
        </w:rPr>
        <w:t>kills</w:t>
      </w:r>
      <w:r w:rsidR="00B604EC">
        <w:rPr>
          <w:rFonts w:asciiTheme="majorHAnsi" w:hAnsiTheme="majorHAnsi"/>
          <w:color w:val="000000" w:themeColor="text1"/>
        </w:rPr>
        <w:t xml:space="preserve">: </w:t>
      </w:r>
      <w:r w:rsidR="001051DC" w:rsidRPr="00B604EC">
        <w:rPr>
          <w:rFonts w:asciiTheme="majorHAnsi" w:hAnsiTheme="majorHAnsi"/>
          <w:color w:val="000000" w:themeColor="text1"/>
        </w:rPr>
        <w:t>C++, JavaScript</w:t>
      </w:r>
      <w:r w:rsidR="00261F14" w:rsidRPr="00B604EC">
        <w:rPr>
          <w:rFonts w:asciiTheme="majorHAnsi" w:hAnsiTheme="majorHAnsi"/>
          <w:color w:val="000000" w:themeColor="text1"/>
        </w:rPr>
        <w:t>,</w:t>
      </w:r>
      <w:r w:rsidR="001051DC" w:rsidRPr="00B604EC">
        <w:rPr>
          <w:rFonts w:asciiTheme="majorHAnsi" w:hAnsiTheme="majorHAnsi"/>
          <w:color w:val="000000" w:themeColor="text1"/>
        </w:rPr>
        <w:t xml:space="preserve"> SQL</w:t>
      </w:r>
      <w:r w:rsidR="00261F14" w:rsidRPr="00B604EC">
        <w:rPr>
          <w:rFonts w:asciiTheme="majorHAnsi" w:hAnsiTheme="majorHAnsi"/>
          <w:color w:val="000000" w:themeColor="text1"/>
        </w:rPr>
        <w:t>,</w:t>
      </w:r>
      <w:r w:rsidR="00AB2D97" w:rsidRPr="00B604EC">
        <w:rPr>
          <w:rFonts w:asciiTheme="majorHAnsi" w:hAnsiTheme="majorHAnsi"/>
          <w:color w:val="000000" w:themeColor="text1"/>
        </w:rPr>
        <w:t xml:space="preserve"> </w:t>
      </w:r>
      <w:r w:rsidR="001E7894">
        <w:rPr>
          <w:rFonts w:asciiTheme="majorHAnsi" w:hAnsiTheme="majorHAnsi"/>
          <w:color w:val="000000" w:themeColor="text1"/>
        </w:rPr>
        <w:t xml:space="preserve">MySQL, </w:t>
      </w:r>
      <w:r w:rsidR="00AB2D97" w:rsidRPr="00B604EC">
        <w:rPr>
          <w:rFonts w:asciiTheme="majorHAnsi" w:hAnsiTheme="majorHAnsi"/>
          <w:color w:val="000000" w:themeColor="text1"/>
        </w:rPr>
        <w:t>HTML,</w:t>
      </w:r>
      <w:r w:rsidR="00261F14" w:rsidRPr="00B604EC">
        <w:rPr>
          <w:rFonts w:asciiTheme="majorHAnsi" w:hAnsiTheme="majorHAnsi"/>
          <w:color w:val="000000" w:themeColor="text1"/>
        </w:rPr>
        <w:t xml:space="preserve"> </w:t>
      </w:r>
      <w:r w:rsidR="00921BB5" w:rsidRPr="00B604EC">
        <w:rPr>
          <w:rFonts w:asciiTheme="majorHAnsi" w:hAnsiTheme="majorHAnsi"/>
          <w:color w:val="000000" w:themeColor="text1"/>
        </w:rPr>
        <w:t xml:space="preserve">Python, </w:t>
      </w:r>
      <w:r w:rsidR="008B7F9E" w:rsidRPr="00B604EC">
        <w:rPr>
          <w:rFonts w:asciiTheme="majorHAnsi" w:hAnsiTheme="majorHAnsi"/>
          <w:color w:val="000000" w:themeColor="text1"/>
        </w:rPr>
        <w:t xml:space="preserve">Oracle, and </w:t>
      </w:r>
      <w:r w:rsidR="00261F14" w:rsidRPr="00B604EC">
        <w:rPr>
          <w:rFonts w:asciiTheme="majorHAnsi" w:hAnsiTheme="majorHAnsi"/>
          <w:color w:val="000000" w:themeColor="text1"/>
        </w:rPr>
        <w:t>Blender</w:t>
      </w:r>
    </w:p>
    <w:p w14:paraId="0CFC1E39" w14:textId="18A72A66" w:rsidR="00F95012" w:rsidRPr="00E126B9" w:rsidRDefault="00CB349A" w:rsidP="00E126B9">
      <w:pPr>
        <w:pStyle w:val="ListParagraph"/>
        <w:numPr>
          <w:ilvl w:val="0"/>
          <w:numId w:val="29"/>
        </w:numPr>
        <w:spacing w:line="360" w:lineRule="auto"/>
        <w:rPr>
          <w:rStyle w:val="eop"/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b/>
          <w:bCs/>
          <w:color w:val="000000" w:themeColor="text1"/>
        </w:rPr>
        <w:t xml:space="preserve">Hobbies: </w:t>
      </w:r>
      <w:r w:rsidR="008C4364">
        <w:rPr>
          <w:rFonts w:asciiTheme="majorHAnsi" w:hAnsiTheme="majorHAnsi"/>
          <w:color w:val="000000" w:themeColor="text1"/>
        </w:rPr>
        <w:t>Enjoy</w:t>
      </w:r>
      <w:r w:rsidR="00CD3BC4">
        <w:rPr>
          <w:rFonts w:asciiTheme="majorHAnsi" w:hAnsiTheme="majorHAnsi"/>
          <w:color w:val="000000" w:themeColor="text1"/>
        </w:rPr>
        <w:t xml:space="preserve"> gym, read</w:t>
      </w:r>
      <w:r w:rsidR="003C5B0F">
        <w:rPr>
          <w:rFonts w:asciiTheme="majorHAnsi" w:hAnsiTheme="majorHAnsi"/>
          <w:color w:val="000000" w:themeColor="text1"/>
        </w:rPr>
        <w:t>ing</w:t>
      </w:r>
      <w:r w:rsidR="00CD3BC4">
        <w:rPr>
          <w:rFonts w:asciiTheme="majorHAnsi" w:hAnsiTheme="majorHAnsi"/>
          <w:color w:val="000000" w:themeColor="text1"/>
        </w:rPr>
        <w:t xml:space="preserve"> books, and hik</w:t>
      </w:r>
      <w:r w:rsidR="003C5B0F">
        <w:rPr>
          <w:rFonts w:asciiTheme="majorHAnsi" w:hAnsiTheme="majorHAnsi"/>
          <w:color w:val="000000" w:themeColor="text1"/>
        </w:rPr>
        <w:t>ing</w:t>
      </w:r>
    </w:p>
    <w:sectPr w:rsidR="00F95012" w:rsidRPr="00E126B9" w:rsidSect="008930FD">
      <w:footerReference w:type="default" r:id="rId12"/>
      <w:headerReference w:type="first" r:id="rId13"/>
      <w:footerReference w:type="first" r:id="rId14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73E3C" w14:textId="77777777" w:rsidR="00172CA5" w:rsidRDefault="00172CA5" w:rsidP="0068194B">
      <w:r>
        <w:separator/>
      </w:r>
    </w:p>
    <w:p w14:paraId="44CB62F5" w14:textId="77777777" w:rsidR="00172CA5" w:rsidRDefault="00172CA5"/>
    <w:p w14:paraId="49A01EB4" w14:textId="77777777" w:rsidR="00172CA5" w:rsidRDefault="00172CA5"/>
  </w:endnote>
  <w:endnote w:type="continuationSeparator" w:id="0">
    <w:p w14:paraId="4AD0A62E" w14:textId="77777777" w:rsidR="00172CA5" w:rsidRDefault="00172CA5" w:rsidP="0068194B">
      <w:r>
        <w:continuationSeparator/>
      </w:r>
    </w:p>
    <w:p w14:paraId="418410F9" w14:textId="77777777" w:rsidR="00172CA5" w:rsidRDefault="00172CA5"/>
    <w:p w14:paraId="028BE745" w14:textId="77777777" w:rsidR="00172CA5" w:rsidRDefault="00172C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86750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231B2A" w14:textId="448E6060" w:rsidR="00D42DEA" w:rsidRDefault="00D42DE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00E196" w14:textId="3DD9EB42" w:rsidR="002B2958" w:rsidRDefault="002B29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0733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B107DD" w14:textId="36F3F85E" w:rsidR="00D42DEA" w:rsidRDefault="00D42DE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0180A5" w14:textId="77777777" w:rsidR="00D42DEA" w:rsidRDefault="00D42D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E43AF" w14:textId="77777777" w:rsidR="00172CA5" w:rsidRDefault="00172CA5" w:rsidP="0068194B">
      <w:r>
        <w:separator/>
      </w:r>
    </w:p>
    <w:p w14:paraId="08778863" w14:textId="77777777" w:rsidR="00172CA5" w:rsidRDefault="00172CA5"/>
    <w:p w14:paraId="6CB80286" w14:textId="77777777" w:rsidR="00172CA5" w:rsidRDefault="00172CA5"/>
  </w:footnote>
  <w:footnote w:type="continuationSeparator" w:id="0">
    <w:p w14:paraId="0E86DAD2" w14:textId="77777777" w:rsidR="00172CA5" w:rsidRDefault="00172CA5" w:rsidP="0068194B">
      <w:r>
        <w:continuationSeparator/>
      </w:r>
    </w:p>
    <w:p w14:paraId="668568C7" w14:textId="77777777" w:rsidR="00172CA5" w:rsidRDefault="00172CA5"/>
    <w:p w14:paraId="271186DE" w14:textId="77777777" w:rsidR="00172CA5" w:rsidRDefault="00172CA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C6EB5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449B5D4" wp14:editId="5AD15FDA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412B6015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0AF7428"/>
    <w:multiLevelType w:val="multilevel"/>
    <w:tmpl w:val="CB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A2E84"/>
    <w:multiLevelType w:val="hybridMultilevel"/>
    <w:tmpl w:val="59F6A23A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2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1C121255"/>
    <w:multiLevelType w:val="hybridMultilevel"/>
    <w:tmpl w:val="4FD04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90818"/>
    <w:multiLevelType w:val="multilevel"/>
    <w:tmpl w:val="5DE6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CE2DAE"/>
    <w:multiLevelType w:val="hybridMultilevel"/>
    <w:tmpl w:val="4A088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6C57123"/>
    <w:multiLevelType w:val="hybridMultilevel"/>
    <w:tmpl w:val="1D5840C0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8" w15:restartNumberingAfterBreak="0">
    <w:nsid w:val="421A2110"/>
    <w:multiLevelType w:val="hybridMultilevel"/>
    <w:tmpl w:val="2F7E737C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9" w15:restartNumberingAfterBreak="0">
    <w:nsid w:val="49DD6C3E"/>
    <w:multiLevelType w:val="multilevel"/>
    <w:tmpl w:val="C80C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A613A8"/>
    <w:multiLevelType w:val="multilevel"/>
    <w:tmpl w:val="93E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22C1741"/>
    <w:multiLevelType w:val="hybridMultilevel"/>
    <w:tmpl w:val="762ACAA4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3" w15:restartNumberingAfterBreak="0">
    <w:nsid w:val="56F25141"/>
    <w:multiLevelType w:val="hybridMultilevel"/>
    <w:tmpl w:val="5F5CC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C7CB2"/>
    <w:multiLevelType w:val="multilevel"/>
    <w:tmpl w:val="2E9A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0A0B2C"/>
    <w:multiLevelType w:val="hybridMultilevel"/>
    <w:tmpl w:val="9BF45A54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6" w15:restartNumberingAfterBreak="0">
    <w:nsid w:val="5F3429F2"/>
    <w:multiLevelType w:val="hybridMultilevel"/>
    <w:tmpl w:val="C9D0E0D8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7" w15:restartNumberingAfterBreak="0">
    <w:nsid w:val="62B0500D"/>
    <w:multiLevelType w:val="hybridMultilevel"/>
    <w:tmpl w:val="763C4714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28" w15:restartNumberingAfterBreak="0">
    <w:nsid w:val="662C6AE2"/>
    <w:multiLevelType w:val="hybridMultilevel"/>
    <w:tmpl w:val="6A965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E62B60"/>
    <w:multiLevelType w:val="hybridMultilevel"/>
    <w:tmpl w:val="941A2976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30" w15:restartNumberingAfterBreak="0">
    <w:nsid w:val="6F5B3860"/>
    <w:multiLevelType w:val="hybridMultilevel"/>
    <w:tmpl w:val="E7A4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5B5CFA"/>
    <w:multiLevelType w:val="hybridMultilevel"/>
    <w:tmpl w:val="78A824A6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2" w15:restartNumberingAfterBreak="0">
    <w:nsid w:val="7E9851A7"/>
    <w:multiLevelType w:val="multilevel"/>
    <w:tmpl w:val="7A48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2472579">
    <w:abstractNumId w:val="9"/>
  </w:num>
  <w:num w:numId="2" w16cid:durableId="1130980171">
    <w:abstractNumId w:val="8"/>
  </w:num>
  <w:num w:numId="3" w16cid:durableId="93139055">
    <w:abstractNumId w:val="7"/>
  </w:num>
  <w:num w:numId="4" w16cid:durableId="1233157111">
    <w:abstractNumId w:val="6"/>
  </w:num>
  <w:num w:numId="5" w16cid:durableId="1635214940">
    <w:abstractNumId w:val="12"/>
  </w:num>
  <w:num w:numId="6" w16cid:durableId="1476681357">
    <w:abstractNumId w:val="3"/>
  </w:num>
  <w:num w:numId="7" w16cid:durableId="1504007514">
    <w:abstractNumId w:val="16"/>
  </w:num>
  <w:num w:numId="8" w16cid:durableId="549418072">
    <w:abstractNumId w:val="2"/>
  </w:num>
  <w:num w:numId="9" w16cid:durableId="1860580618">
    <w:abstractNumId w:val="21"/>
  </w:num>
  <w:num w:numId="10" w16cid:durableId="1787384268">
    <w:abstractNumId w:val="5"/>
  </w:num>
  <w:num w:numId="11" w16cid:durableId="1158768316">
    <w:abstractNumId w:val="4"/>
  </w:num>
  <w:num w:numId="12" w16cid:durableId="1973510972">
    <w:abstractNumId w:val="1"/>
  </w:num>
  <w:num w:numId="13" w16cid:durableId="1966306955">
    <w:abstractNumId w:val="0"/>
  </w:num>
  <w:num w:numId="14" w16cid:durableId="1681083969">
    <w:abstractNumId w:val="23"/>
  </w:num>
  <w:num w:numId="15" w16cid:durableId="305165822">
    <w:abstractNumId w:val="15"/>
  </w:num>
  <w:num w:numId="16" w16cid:durableId="1312558588">
    <w:abstractNumId w:val="19"/>
  </w:num>
  <w:num w:numId="17" w16cid:durableId="1563983486">
    <w:abstractNumId w:val="20"/>
  </w:num>
  <w:num w:numId="18" w16cid:durableId="1749229379">
    <w:abstractNumId w:val="24"/>
  </w:num>
  <w:num w:numId="19" w16cid:durableId="1753115402">
    <w:abstractNumId w:val="14"/>
  </w:num>
  <w:num w:numId="20" w16cid:durableId="1162886951">
    <w:abstractNumId w:val="27"/>
  </w:num>
  <w:num w:numId="21" w16cid:durableId="768820035">
    <w:abstractNumId w:val="29"/>
  </w:num>
  <w:num w:numId="22" w16cid:durableId="1674987119">
    <w:abstractNumId w:val="11"/>
  </w:num>
  <w:num w:numId="23" w16cid:durableId="628167326">
    <w:abstractNumId w:val="18"/>
  </w:num>
  <w:num w:numId="24" w16cid:durableId="947198050">
    <w:abstractNumId w:val="30"/>
  </w:num>
  <w:num w:numId="25" w16cid:durableId="1941057961">
    <w:abstractNumId w:val="17"/>
  </w:num>
  <w:num w:numId="26" w16cid:durableId="707919955">
    <w:abstractNumId w:val="31"/>
  </w:num>
  <w:num w:numId="27" w16cid:durableId="396712262">
    <w:abstractNumId w:val="26"/>
  </w:num>
  <w:num w:numId="28" w16cid:durableId="280649480">
    <w:abstractNumId w:val="22"/>
  </w:num>
  <w:num w:numId="29" w16cid:durableId="1867712079">
    <w:abstractNumId w:val="13"/>
  </w:num>
  <w:num w:numId="30" w16cid:durableId="633875018">
    <w:abstractNumId w:val="28"/>
  </w:num>
  <w:num w:numId="31" w16cid:durableId="1817146105">
    <w:abstractNumId w:val="25"/>
  </w:num>
  <w:num w:numId="32" w16cid:durableId="232130486">
    <w:abstractNumId w:val="10"/>
  </w:num>
  <w:num w:numId="33" w16cid:durableId="19550611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763"/>
    <w:rsid w:val="000001EF"/>
    <w:rsid w:val="000027E8"/>
    <w:rsid w:val="0000488A"/>
    <w:rsid w:val="00007322"/>
    <w:rsid w:val="00007728"/>
    <w:rsid w:val="00017DCC"/>
    <w:rsid w:val="00024584"/>
    <w:rsid w:val="00024730"/>
    <w:rsid w:val="00033FDD"/>
    <w:rsid w:val="000546D6"/>
    <w:rsid w:val="00055E95"/>
    <w:rsid w:val="00067E23"/>
    <w:rsid w:val="0007021F"/>
    <w:rsid w:val="00076564"/>
    <w:rsid w:val="000808FE"/>
    <w:rsid w:val="00096F2A"/>
    <w:rsid w:val="000B2BA5"/>
    <w:rsid w:val="000B5673"/>
    <w:rsid w:val="000C7C50"/>
    <w:rsid w:val="000F0437"/>
    <w:rsid w:val="000F169F"/>
    <w:rsid w:val="000F2F8C"/>
    <w:rsid w:val="0010006E"/>
    <w:rsid w:val="00101463"/>
    <w:rsid w:val="00103A36"/>
    <w:rsid w:val="001045A8"/>
    <w:rsid w:val="001051DC"/>
    <w:rsid w:val="00114A91"/>
    <w:rsid w:val="001257AF"/>
    <w:rsid w:val="00135DDD"/>
    <w:rsid w:val="001427E1"/>
    <w:rsid w:val="00143478"/>
    <w:rsid w:val="00163668"/>
    <w:rsid w:val="0016391C"/>
    <w:rsid w:val="00171566"/>
    <w:rsid w:val="001729DE"/>
    <w:rsid w:val="00172CA5"/>
    <w:rsid w:val="00174676"/>
    <w:rsid w:val="001755A8"/>
    <w:rsid w:val="00184014"/>
    <w:rsid w:val="00192008"/>
    <w:rsid w:val="001A3576"/>
    <w:rsid w:val="001C0E68"/>
    <w:rsid w:val="001C44C4"/>
    <w:rsid w:val="001C4B6F"/>
    <w:rsid w:val="001D08E4"/>
    <w:rsid w:val="001D0BF1"/>
    <w:rsid w:val="001D5CC9"/>
    <w:rsid w:val="001E2104"/>
    <w:rsid w:val="001E2F61"/>
    <w:rsid w:val="001E3120"/>
    <w:rsid w:val="001E7894"/>
    <w:rsid w:val="001E7E0C"/>
    <w:rsid w:val="001F0BB0"/>
    <w:rsid w:val="001F4E6D"/>
    <w:rsid w:val="001F6140"/>
    <w:rsid w:val="00203573"/>
    <w:rsid w:val="0020597D"/>
    <w:rsid w:val="00213B4C"/>
    <w:rsid w:val="00223901"/>
    <w:rsid w:val="002253B0"/>
    <w:rsid w:val="00236D54"/>
    <w:rsid w:val="00241D8C"/>
    <w:rsid w:val="00241FDB"/>
    <w:rsid w:val="00245838"/>
    <w:rsid w:val="0024720C"/>
    <w:rsid w:val="002617AE"/>
    <w:rsid w:val="00261F14"/>
    <w:rsid w:val="002638D0"/>
    <w:rsid w:val="002647D3"/>
    <w:rsid w:val="00275EAE"/>
    <w:rsid w:val="00290869"/>
    <w:rsid w:val="00294998"/>
    <w:rsid w:val="00297F18"/>
    <w:rsid w:val="002A1945"/>
    <w:rsid w:val="002A5626"/>
    <w:rsid w:val="002B2958"/>
    <w:rsid w:val="002B3FC8"/>
    <w:rsid w:val="002D23C5"/>
    <w:rsid w:val="002D6137"/>
    <w:rsid w:val="002E487E"/>
    <w:rsid w:val="002E7E61"/>
    <w:rsid w:val="002F05E5"/>
    <w:rsid w:val="002F0D97"/>
    <w:rsid w:val="002F0E7D"/>
    <w:rsid w:val="002F254D"/>
    <w:rsid w:val="002F30E4"/>
    <w:rsid w:val="00305149"/>
    <w:rsid w:val="00307140"/>
    <w:rsid w:val="00311C88"/>
    <w:rsid w:val="00316DFF"/>
    <w:rsid w:val="0032048D"/>
    <w:rsid w:val="00325B57"/>
    <w:rsid w:val="00336056"/>
    <w:rsid w:val="003544E1"/>
    <w:rsid w:val="00365B95"/>
    <w:rsid w:val="00366398"/>
    <w:rsid w:val="003A0632"/>
    <w:rsid w:val="003A30E5"/>
    <w:rsid w:val="003A6ADF"/>
    <w:rsid w:val="003B0990"/>
    <w:rsid w:val="003B2AE0"/>
    <w:rsid w:val="003B5928"/>
    <w:rsid w:val="003C5B0F"/>
    <w:rsid w:val="003D380F"/>
    <w:rsid w:val="003E1076"/>
    <w:rsid w:val="003E160D"/>
    <w:rsid w:val="003F1D5F"/>
    <w:rsid w:val="003F59ED"/>
    <w:rsid w:val="00405128"/>
    <w:rsid w:val="00406CFF"/>
    <w:rsid w:val="00410DB3"/>
    <w:rsid w:val="00416B25"/>
    <w:rsid w:val="00420592"/>
    <w:rsid w:val="004319E0"/>
    <w:rsid w:val="00437E8C"/>
    <w:rsid w:val="00440225"/>
    <w:rsid w:val="004533D6"/>
    <w:rsid w:val="00454BEF"/>
    <w:rsid w:val="00463FA2"/>
    <w:rsid w:val="00466531"/>
    <w:rsid w:val="004726BC"/>
    <w:rsid w:val="00474105"/>
    <w:rsid w:val="00480E6E"/>
    <w:rsid w:val="00486277"/>
    <w:rsid w:val="00486B5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10E1"/>
    <w:rsid w:val="004E2794"/>
    <w:rsid w:val="00502BAE"/>
    <w:rsid w:val="00510392"/>
    <w:rsid w:val="00513E2A"/>
    <w:rsid w:val="00517BCD"/>
    <w:rsid w:val="0052237B"/>
    <w:rsid w:val="00557D44"/>
    <w:rsid w:val="00560C5E"/>
    <w:rsid w:val="00566A35"/>
    <w:rsid w:val="0056701E"/>
    <w:rsid w:val="005740D7"/>
    <w:rsid w:val="00586125"/>
    <w:rsid w:val="005A0F26"/>
    <w:rsid w:val="005A1B10"/>
    <w:rsid w:val="005A6850"/>
    <w:rsid w:val="005B1B1B"/>
    <w:rsid w:val="005B32D6"/>
    <w:rsid w:val="005C371D"/>
    <w:rsid w:val="005C5932"/>
    <w:rsid w:val="005D2429"/>
    <w:rsid w:val="005D3CA7"/>
    <w:rsid w:val="005D4CC1"/>
    <w:rsid w:val="005E3D50"/>
    <w:rsid w:val="005F4B91"/>
    <w:rsid w:val="005F55D2"/>
    <w:rsid w:val="006070D3"/>
    <w:rsid w:val="0062312F"/>
    <w:rsid w:val="00625F2C"/>
    <w:rsid w:val="006618E9"/>
    <w:rsid w:val="006647BC"/>
    <w:rsid w:val="0068194B"/>
    <w:rsid w:val="00692703"/>
    <w:rsid w:val="006A1962"/>
    <w:rsid w:val="006B5D48"/>
    <w:rsid w:val="006B7D7B"/>
    <w:rsid w:val="006C0463"/>
    <w:rsid w:val="006C1A5E"/>
    <w:rsid w:val="006C1A62"/>
    <w:rsid w:val="006C1EF9"/>
    <w:rsid w:val="006E1507"/>
    <w:rsid w:val="006E2556"/>
    <w:rsid w:val="007071B1"/>
    <w:rsid w:val="00712D8B"/>
    <w:rsid w:val="0071544C"/>
    <w:rsid w:val="007243F0"/>
    <w:rsid w:val="007273B7"/>
    <w:rsid w:val="00733E0A"/>
    <w:rsid w:val="0074403D"/>
    <w:rsid w:val="00746D44"/>
    <w:rsid w:val="007476D5"/>
    <w:rsid w:val="007519B3"/>
    <w:rsid w:val="007538DC"/>
    <w:rsid w:val="007577FF"/>
    <w:rsid w:val="00757803"/>
    <w:rsid w:val="0077649E"/>
    <w:rsid w:val="00786EBF"/>
    <w:rsid w:val="0079206B"/>
    <w:rsid w:val="00796076"/>
    <w:rsid w:val="007A7A26"/>
    <w:rsid w:val="007B1CF7"/>
    <w:rsid w:val="007C0566"/>
    <w:rsid w:val="007C606B"/>
    <w:rsid w:val="007C6CAD"/>
    <w:rsid w:val="007D50E4"/>
    <w:rsid w:val="007E6A61"/>
    <w:rsid w:val="00801140"/>
    <w:rsid w:val="00803404"/>
    <w:rsid w:val="00834955"/>
    <w:rsid w:val="00855B59"/>
    <w:rsid w:val="00860461"/>
    <w:rsid w:val="00862934"/>
    <w:rsid w:val="0086487C"/>
    <w:rsid w:val="00870B20"/>
    <w:rsid w:val="008829F8"/>
    <w:rsid w:val="00885897"/>
    <w:rsid w:val="008930FD"/>
    <w:rsid w:val="008A6538"/>
    <w:rsid w:val="008B7F9E"/>
    <w:rsid w:val="008C4364"/>
    <w:rsid w:val="008C7056"/>
    <w:rsid w:val="008D5C06"/>
    <w:rsid w:val="008F3B14"/>
    <w:rsid w:val="00901899"/>
    <w:rsid w:val="0090344B"/>
    <w:rsid w:val="00905715"/>
    <w:rsid w:val="009076F3"/>
    <w:rsid w:val="00907822"/>
    <w:rsid w:val="00907906"/>
    <w:rsid w:val="0091321E"/>
    <w:rsid w:val="0091344C"/>
    <w:rsid w:val="00913946"/>
    <w:rsid w:val="00921BB5"/>
    <w:rsid w:val="0092726B"/>
    <w:rsid w:val="009361BA"/>
    <w:rsid w:val="00943869"/>
    <w:rsid w:val="00944F78"/>
    <w:rsid w:val="009510E7"/>
    <w:rsid w:val="00952C89"/>
    <w:rsid w:val="009571D8"/>
    <w:rsid w:val="009650EA"/>
    <w:rsid w:val="0096782E"/>
    <w:rsid w:val="0097226B"/>
    <w:rsid w:val="0097790C"/>
    <w:rsid w:val="00977D7D"/>
    <w:rsid w:val="0098506E"/>
    <w:rsid w:val="009916FD"/>
    <w:rsid w:val="009A0508"/>
    <w:rsid w:val="009A44CE"/>
    <w:rsid w:val="009A4E9B"/>
    <w:rsid w:val="009C4DFC"/>
    <w:rsid w:val="009D44F8"/>
    <w:rsid w:val="009E3160"/>
    <w:rsid w:val="009F08E1"/>
    <w:rsid w:val="009F220C"/>
    <w:rsid w:val="009F2F7C"/>
    <w:rsid w:val="009F3B05"/>
    <w:rsid w:val="009F4931"/>
    <w:rsid w:val="009F4B58"/>
    <w:rsid w:val="00A0545C"/>
    <w:rsid w:val="00A14534"/>
    <w:rsid w:val="00A16720"/>
    <w:rsid w:val="00A16DAA"/>
    <w:rsid w:val="00A24162"/>
    <w:rsid w:val="00A25023"/>
    <w:rsid w:val="00A270EA"/>
    <w:rsid w:val="00A31636"/>
    <w:rsid w:val="00A34BA2"/>
    <w:rsid w:val="00A3637E"/>
    <w:rsid w:val="00A36F27"/>
    <w:rsid w:val="00A373BD"/>
    <w:rsid w:val="00A42E32"/>
    <w:rsid w:val="00A46E63"/>
    <w:rsid w:val="00A51DC5"/>
    <w:rsid w:val="00A53DE1"/>
    <w:rsid w:val="00A5714C"/>
    <w:rsid w:val="00A615E1"/>
    <w:rsid w:val="00A755E8"/>
    <w:rsid w:val="00A777C5"/>
    <w:rsid w:val="00A91EB6"/>
    <w:rsid w:val="00A93A5D"/>
    <w:rsid w:val="00A93C6D"/>
    <w:rsid w:val="00A966F7"/>
    <w:rsid w:val="00A97FCB"/>
    <w:rsid w:val="00AB2D97"/>
    <w:rsid w:val="00AB32F8"/>
    <w:rsid w:val="00AB610B"/>
    <w:rsid w:val="00AD360E"/>
    <w:rsid w:val="00AD40FB"/>
    <w:rsid w:val="00AD782D"/>
    <w:rsid w:val="00AE7650"/>
    <w:rsid w:val="00AF3005"/>
    <w:rsid w:val="00B10EBE"/>
    <w:rsid w:val="00B15931"/>
    <w:rsid w:val="00B236F1"/>
    <w:rsid w:val="00B36089"/>
    <w:rsid w:val="00B37029"/>
    <w:rsid w:val="00B47447"/>
    <w:rsid w:val="00B50ED7"/>
    <w:rsid w:val="00B50F99"/>
    <w:rsid w:val="00B51D1B"/>
    <w:rsid w:val="00B540F4"/>
    <w:rsid w:val="00B574DD"/>
    <w:rsid w:val="00B604EC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26F51"/>
    <w:rsid w:val="00C30BC5"/>
    <w:rsid w:val="00C3155B"/>
    <w:rsid w:val="00C32E80"/>
    <w:rsid w:val="00C3599B"/>
    <w:rsid w:val="00C47FA6"/>
    <w:rsid w:val="00C537EB"/>
    <w:rsid w:val="00C57FC6"/>
    <w:rsid w:val="00C66A7D"/>
    <w:rsid w:val="00C74FF1"/>
    <w:rsid w:val="00C779DA"/>
    <w:rsid w:val="00C814F7"/>
    <w:rsid w:val="00C90CF3"/>
    <w:rsid w:val="00C94B63"/>
    <w:rsid w:val="00CA4B4D"/>
    <w:rsid w:val="00CB349A"/>
    <w:rsid w:val="00CB35C3"/>
    <w:rsid w:val="00CC19D7"/>
    <w:rsid w:val="00CD1608"/>
    <w:rsid w:val="00CD323D"/>
    <w:rsid w:val="00CD3BC4"/>
    <w:rsid w:val="00CD70D5"/>
    <w:rsid w:val="00CE4030"/>
    <w:rsid w:val="00CE64B3"/>
    <w:rsid w:val="00CF1A49"/>
    <w:rsid w:val="00CF7961"/>
    <w:rsid w:val="00D0630C"/>
    <w:rsid w:val="00D0741E"/>
    <w:rsid w:val="00D21A1C"/>
    <w:rsid w:val="00D243A9"/>
    <w:rsid w:val="00D305E5"/>
    <w:rsid w:val="00D37CD3"/>
    <w:rsid w:val="00D42DEA"/>
    <w:rsid w:val="00D43D4F"/>
    <w:rsid w:val="00D47492"/>
    <w:rsid w:val="00D60356"/>
    <w:rsid w:val="00D63FB4"/>
    <w:rsid w:val="00D66A52"/>
    <w:rsid w:val="00D66EFA"/>
    <w:rsid w:val="00D72A2D"/>
    <w:rsid w:val="00D90E70"/>
    <w:rsid w:val="00D9521A"/>
    <w:rsid w:val="00DA34B1"/>
    <w:rsid w:val="00DA3914"/>
    <w:rsid w:val="00DA59AA"/>
    <w:rsid w:val="00DB1073"/>
    <w:rsid w:val="00DB6915"/>
    <w:rsid w:val="00DB7E1E"/>
    <w:rsid w:val="00DC1B78"/>
    <w:rsid w:val="00DC2A2F"/>
    <w:rsid w:val="00DC42B3"/>
    <w:rsid w:val="00DC600B"/>
    <w:rsid w:val="00DD759B"/>
    <w:rsid w:val="00DE0FAA"/>
    <w:rsid w:val="00DE136D"/>
    <w:rsid w:val="00DE6534"/>
    <w:rsid w:val="00DF47D6"/>
    <w:rsid w:val="00DF4D6C"/>
    <w:rsid w:val="00E01923"/>
    <w:rsid w:val="00E026B8"/>
    <w:rsid w:val="00E126B9"/>
    <w:rsid w:val="00E14498"/>
    <w:rsid w:val="00E21829"/>
    <w:rsid w:val="00E2397A"/>
    <w:rsid w:val="00E254DB"/>
    <w:rsid w:val="00E300FC"/>
    <w:rsid w:val="00E33FD4"/>
    <w:rsid w:val="00E362DB"/>
    <w:rsid w:val="00E5632B"/>
    <w:rsid w:val="00E57FB2"/>
    <w:rsid w:val="00E60478"/>
    <w:rsid w:val="00E70240"/>
    <w:rsid w:val="00E71E6B"/>
    <w:rsid w:val="00E81CC5"/>
    <w:rsid w:val="00E85A87"/>
    <w:rsid w:val="00E85B4A"/>
    <w:rsid w:val="00E91D2F"/>
    <w:rsid w:val="00E922C0"/>
    <w:rsid w:val="00E9338B"/>
    <w:rsid w:val="00E9528E"/>
    <w:rsid w:val="00EA3410"/>
    <w:rsid w:val="00EA5099"/>
    <w:rsid w:val="00EC1351"/>
    <w:rsid w:val="00EC4CBF"/>
    <w:rsid w:val="00EE2CA8"/>
    <w:rsid w:val="00EF17E8"/>
    <w:rsid w:val="00EF51D9"/>
    <w:rsid w:val="00F06A26"/>
    <w:rsid w:val="00F130DD"/>
    <w:rsid w:val="00F16C4C"/>
    <w:rsid w:val="00F24884"/>
    <w:rsid w:val="00F25DB6"/>
    <w:rsid w:val="00F476C4"/>
    <w:rsid w:val="00F51230"/>
    <w:rsid w:val="00F52782"/>
    <w:rsid w:val="00F53C7B"/>
    <w:rsid w:val="00F61DF9"/>
    <w:rsid w:val="00F635CB"/>
    <w:rsid w:val="00F71763"/>
    <w:rsid w:val="00F81960"/>
    <w:rsid w:val="00F821AB"/>
    <w:rsid w:val="00F8769D"/>
    <w:rsid w:val="00F9350C"/>
    <w:rsid w:val="00F94EB5"/>
    <w:rsid w:val="00F95012"/>
    <w:rsid w:val="00F95527"/>
    <w:rsid w:val="00F9624D"/>
    <w:rsid w:val="00FB0701"/>
    <w:rsid w:val="00FB31C1"/>
    <w:rsid w:val="00FB58F2"/>
    <w:rsid w:val="00FC4DEC"/>
    <w:rsid w:val="00FC6AEA"/>
    <w:rsid w:val="00FD3D13"/>
    <w:rsid w:val="00FE55A2"/>
    <w:rsid w:val="00FF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27ED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normaltextrun">
    <w:name w:val="normaltextrun"/>
    <w:basedOn w:val="DefaultParagraphFont"/>
    <w:rsid w:val="00F71763"/>
  </w:style>
  <w:style w:type="character" w:customStyle="1" w:styleId="eop">
    <w:name w:val="eop"/>
    <w:basedOn w:val="DefaultParagraphFont"/>
    <w:rsid w:val="00F71763"/>
  </w:style>
  <w:style w:type="paragraph" w:customStyle="1" w:styleId="paragraph">
    <w:name w:val="paragraph"/>
    <w:basedOn w:val="Normal"/>
    <w:rsid w:val="00F7176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F71763"/>
    <w:rPr>
      <w:color w:val="605E5C"/>
      <w:shd w:val="clear" w:color="auto" w:fill="E1DFDD"/>
    </w:rPr>
  </w:style>
  <w:style w:type="character" w:customStyle="1" w:styleId="tabchar">
    <w:name w:val="tabchar"/>
    <w:basedOn w:val="DefaultParagraphFont"/>
    <w:rsid w:val="00F71763"/>
  </w:style>
  <w:style w:type="character" w:customStyle="1" w:styleId="styles-module--listitemtext--2jjd8">
    <w:name w:val="styles-module--listitemtext--2jjd8"/>
    <w:basedOn w:val="DefaultParagraphFont"/>
    <w:rsid w:val="004E1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0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9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6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tnaman70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itha\AppData\Roaming\Microsoft\Templates\Accoun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EBFD5952E742DDBC515CA9F1BB2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BD24AE-ADE2-4B8D-81B2-C7539FC97AEA}"/>
      </w:docPartPr>
      <w:docPartBody>
        <w:p w:rsidR="000C2227" w:rsidRDefault="00AA48D6">
          <w:pPr>
            <w:pStyle w:val="39EBFD5952E742DDBC515CA9F1BB25AA"/>
          </w:pPr>
          <w:r w:rsidRPr="00CF1A49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D6"/>
    <w:rsid w:val="00044FBD"/>
    <w:rsid w:val="00067E23"/>
    <w:rsid w:val="000B32B4"/>
    <w:rsid w:val="000C2227"/>
    <w:rsid w:val="001257AF"/>
    <w:rsid w:val="00142B4D"/>
    <w:rsid w:val="0019308F"/>
    <w:rsid w:val="002914ED"/>
    <w:rsid w:val="00376ACE"/>
    <w:rsid w:val="00386CD0"/>
    <w:rsid w:val="003C1486"/>
    <w:rsid w:val="003E0B3B"/>
    <w:rsid w:val="003E4447"/>
    <w:rsid w:val="00427A82"/>
    <w:rsid w:val="00463FA2"/>
    <w:rsid w:val="004C6711"/>
    <w:rsid w:val="004E38AE"/>
    <w:rsid w:val="005517CE"/>
    <w:rsid w:val="00557D44"/>
    <w:rsid w:val="005670C7"/>
    <w:rsid w:val="005A4F92"/>
    <w:rsid w:val="006410A1"/>
    <w:rsid w:val="00695BE4"/>
    <w:rsid w:val="006C0463"/>
    <w:rsid w:val="00723C92"/>
    <w:rsid w:val="007F507D"/>
    <w:rsid w:val="00851C2A"/>
    <w:rsid w:val="00860C39"/>
    <w:rsid w:val="00905B31"/>
    <w:rsid w:val="00907822"/>
    <w:rsid w:val="0091344C"/>
    <w:rsid w:val="00921B00"/>
    <w:rsid w:val="00984C07"/>
    <w:rsid w:val="00AA48D6"/>
    <w:rsid w:val="00AC5967"/>
    <w:rsid w:val="00B1079A"/>
    <w:rsid w:val="00C26F51"/>
    <w:rsid w:val="00C3155B"/>
    <w:rsid w:val="00C437F5"/>
    <w:rsid w:val="00CC2D66"/>
    <w:rsid w:val="00D47492"/>
    <w:rsid w:val="00D63FB4"/>
    <w:rsid w:val="00E56F2E"/>
    <w:rsid w:val="00E91D2F"/>
    <w:rsid w:val="00EA5C19"/>
    <w:rsid w:val="00EA6251"/>
    <w:rsid w:val="00F1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EBFD5952E742DDBC515CA9F1BB25AA">
    <w:name w:val="39EBFD5952E742DDBC515CA9F1BB25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8213137-FECA-4B2D-A0F1-4DB59211ED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0E9CCA-B965-45FD-937B-55A202EB75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662BB8-1253-4FAB-BF9A-1F186878EF9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3A126926-CAFF-4DFE-B736-31A495F39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Accounting resume</Template>
  <TotalTime>0</TotalTime>
  <Pages>3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2022-07-29T12:14:00Z</dcterms:created>
  <dcterms:modified xsi:type="dcterms:W3CDTF">2026-03-31T09:01:00Z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